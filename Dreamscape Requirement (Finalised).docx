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1914767"/>
        <w:docPartObj>
          <w:docPartGallery w:val="Cover Pages"/>
          <w:docPartUnique/>
        </w:docPartObj>
      </w:sdtPr>
      <w:sdtEndPr>
        <w:rPr>
          <w:color w:val="4472C4" w:themeColor="accent5"/>
          <w:sz w:val="24"/>
          <w:szCs w:val="24"/>
        </w:rPr>
      </w:sdtEndPr>
      <w:sdtContent>
        <w:p w14:paraId="60C80BEF" w14:textId="56751DC8" w:rsidR="004765EA" w:rsidRDefault="004765EA"/>
        <w:p w14:paraId="667A84F1" w14:textId="6F4C2004" w:rsidR="004765EA" w:rsidRDefault="004765EA">
          <w:pPr>
            <w:rPr>
              <w:caps/>
              <w:color w:val="4472C4" w:themeColor="accent5"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1992B5A9" wp14:editId="2C4FE4C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1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54AF968" w14:textId="4B3A51BA" w:rsidR="004765EA" w:rsidRDefault="00CD7112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April 13,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992B5A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58243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1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54AF968" w14:textId="4B3A51BA" w:rsidR="004765EA" w:rsidRDefault="00CD7112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April 13,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100915C4" wp14:editId="4794C7C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es-CU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84EB4D1" w14:textId="79E8C558" w:rsidR="004765EA" w:rsidRPr="00A11A7D" w:rsidRDefault="00D524A5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s-CU"/>
                                      </w:rPr>
                                    </w:pPr>
                                    <w:r w:rsidRPr="00A11A7D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s-CU"/>
                                      </w:rPr>
                                      <w:t>nocturnals</w:t>
                                    </w:r>
                                  </w:p>
                                </w:sdtContent>
                              </w:sdt>
                              <w:p w14:paraId="6E7B8BF1" w14:textId="50F8D58E" w:rsidR="004765EA" w:rsidRPr="00A11A7D" w:rsidRDefault="00095E89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s-CU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  <w:lang w:val="es-CU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E6086" w:rsidRPr="00A11A7D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s-CU"/>
                                      </w:rPr>
                                      <w:t>Miguel cuon, Damon Corso,</w:t>
                                    </w:r>
                                    <w:r w:rsidR="00A11A7D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s-CU"/>
                                      </w:rPr>
                                      <w:t xml:space="preserve"> Michael dodd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00915C4" id="Text Box 112" o:spid="_x0000_s1027" type="#_x0000_t202" style="position:absolute;margin-left:0;margin-top:0;width:453pt;height:51.4pt;z-index:25165824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es-CU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84EB4D1" w14:textId="79E8C558" w:rsidR="004765EA" w:rsidRPr="00A11A7D" w:rsidRDefault="00D524A5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s-CU"/>
                                </w:rPr>
                              </w:pPr>
                              <w:r w:rsidRPr="00A11A7D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s-CU"/>
                                </w:rPr>
                                <w:t>nocturnals</w:t>
                              </w:r>
                            </w:p>
                          </w:sdtContent>
                        </w:sdt>
                        <w:p w14:paraId="6E7B8BF1" w14:textId="50F8D58E" w:rsidR="004765EA" w:rsidRPr="00A11A7D" w:rsidRDefault="00095E89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s-CU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  <w:lang w:val="es-CU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E6086" w:rsidRPr="00A11A7D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es-CU"/>
                                </w:rPr>
                                <w:t>Miguel cuon, Damon Corso,</w:t>
                              </w:r>
                              <w:r w:rsidR="00A11A7D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es-CU"/>
                                </w:rPr>
                                <w:t xml:space="preserve"> Michael dodd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1C0493A" wp14:editId="38C5F13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31096A" w14:textId="561C178D" w:rsidR="004765EA" w:rsidRDefault="00095E89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CD7112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Dreamscape</w:t>
                                    </w:r>
                                    <w:r w:rsidR="004765EA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 xml:space="preserve"> System Requirements Document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D430FF6" w14:textId="099F70C1" w:rsidR="004765EA" w:rsidRDefault="004765EA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DRAFT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1C0493A" id="Text Box 113" o:spid="_x0000_s1028" type="#_x0000_t202" style="position:absolute;margin-left:0;margin-top:0;width:453pt;height:41.4pt;z-index:251658241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6D31096A" w14:textId="561C178D" w:rsidR="004765EA" w:rsidRDefault="00095E89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CD7112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Dreamscape</w:t>
                              </w:r>
                              <w:r w:rsidR="004765EA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 xml:space="preserve"> System Requirements Document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D430FF6" w14:textId="099F70C1" w:rsidR="004765EA" w:rsidRDefault="004765EA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DRAFT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1CC2A458" wp14:editId="722778A4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B6EAE40" id="Group 114" o:spid="_x0000_s1026" style="position:absolute;margin-left:0;margin-top:0;width:18pt;height:10in;z-index:251658240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5b9bd5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color w:val="4472C4" w:themeColor="accent5"/>
              <w:sz w:val="24"/>
              <w:szCs w:val="24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aps w:val="0"/>
          <w:sz w:val="22"/>
          <w:szCs w:val="22"/>
        </w:rPr>
        <w:id w:val="17641080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57206A" w14:textId="29797BE9" w:rsidR="004765EA" w:rsidRDefault="004765EA">
          <w:pPr>
            <w:pStyle w:val="TOCHeading"/>
          </w:pPr>
          <w:r>
            <w:t>Table of Contents</w:t>
          </w:r>
        </w:p>
        <w:p w14:paraId="08A05082" w14:textId="71828363" w:rsidR="004765EA" w:rsidRDefault="004765EA">
          <w:pPr>
            <w:pStyle w:val="TOC1"/>
            <w:rPr>
              <w:rFonts w:asciiTheme="minorHAnsi" w:hAnsiTheme="minorHAnsi"/>
              <w:b w:val="0"/>
              <w:noProof/>
              <w:spacing w:val="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672738" w:history="1">
            <w:r w:rsidRPr="00082448">
              <w:rPr>
                <w:rStyle w:val="Hyperlink"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_Toc133672738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F4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D33EB" w14:textId="19E9DF4C" w:rsidR="004765EA" w:rsidRDefault="004765EA">
          <w:pPr>
            <w:pStyle w:val="TOC1"/>
            <w:rPr>
              <w:rFonts w:asciiTheme="minorHAnsi" w:hAnsiTheme="minorHAnsi"/>
              <w:b w:val="0"/>
              <w:noProof/>
              <w:spacing w:val="0"/>
            </w:rPr>
          </w:pPr>
          <w:hyperlink w:anchor="_Toc133672739" w:history="1">
            <w:r w:rsidRPr="00082448">
              <w:rPr>
                <w:rStyle w:val="Hyperlink"/>
                <w:bCs/>
                <w:noProof/>
              </w:rPr>
              <w:t>Description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_Toc133672739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F4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D63B0" w14:textId="56D46D3C" w:rsidR="004765EA" w:rsidRDefault="004765EA">
          <w:pPr>
            <w:pStyle w:val="TOC1"/>
            <w:rPr>
              <w:rFonts w:asciiTheme="minorHAnsi" w:hAnsiTheme="minorHAnsi"/>
              <w:b w:val="0"/>
              <w:noProof/>
              <w:spacing w:val="0"/>
            </w:rPr>
          </w:pPr>
          <w:hyperlink w:anchor="_Toc133672740" w:history="1">
            <w:r w:rsidRPr="00082448">
              <w:rPr>
                <w:rStyle w:val="Hyperlink"/>
                <w:bCs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_Toc133672740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F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61BF3" w14:textId="37DEC472" w:rsidR="004765EA" w:rsidRDefault="004765EA">
          <w:pPr>
            <w:pStyle w:val="TOC1"/>
            <w:rPr>
              <w:rFonts w:asciiTheme="minorHAnsi" w:hAnsiTheme="minorHAnsi"/>
              <w:b w:val="0"/>
              <w:noProof/>
              <w:spacing w:val="0"/>
            </w:rPr>
          </w:pPr>
          <w:hyperlink w:anchor="_Toc133672741" w:history="1">
            <w:r w:rsidRPr="00082448">
              <w:rPr>
                <w:rStyle w:val="Hyperlink"/>
                <w:bCs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_Toc133672741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F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AF7EB" w14:textId="45CD4D45" w:rsidR="004765EA" w:rsidRDefault="004765EA">
          <w:pPr>
            <w:pStyle w:val="TOC1"/>
            <w:rPr>
              <w:rFonts w:asciiTheme="minorHAnsi" w:hAnsiTheme="minorHAnsi"/>
              <w:b w:val="0"/>
              <w:noProof/>
              <w:spacing w:val="0"/>
            </w:rPr>
          </w:pPr>
          <w:hyperlink w:anchor="_Toc133672742" w:history="1">
            <w:r w:rsidRPr="00082448">
              <w:rPr>
                <w:rStyle w:val="Hyperlink"/>
                <w:bCs/>
                <w:noProof/>
              </w:rPr>
              <w:t>Use Case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_Toc133672742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F4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C684" w14:textId="05C46693" w:rsidR="004765EA" w:rsidRDefault="004765EA">
          <w:pPr>
            <w:pStyle w:val="TOC1"/>
            <w:rPr>
              <w:rFonts w:asciiTheme="minorHAnsi" w:hAnsiTheme="minorHAnsi"/>
              <w:b w:val="0"/>
              <w:noProof/>
              <w:spacing w:val="0"/>
            </w:rPr>
          </w:pPr>
          <w:hyperlink w:anchor="_Toc133672743" w:history="1">
            <w:r w:rsidRPr="00082448">
              <w:rPr>
                <w:rStyle w:val="Hyperlink"/>
                <w:bCs/>
                <w:noProof/>
              </w:rPr>
              <w:t>System Sequence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_Toc133672743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F4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8ECE3" w14:textId="20149583" w:rsidR="004765EA" w:rsidRDefault="004765E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  <w:r>
            <w:rPr>
              <w:b/>
              <w:bCs/>
              <w:noProof/>
            </w:rPr>
            <w:br w:type="page"/>
          </w:r>
        </w:p>
        <w:p w14:paraId="05834127" w14:textId="7810FF8E" w:rsidR="004765EA" w:rsidRDefault="00095E89" w:rsidP="00163D4A">
          <w:pPr>
            <w:tabs>
              <w:tab w:val="left" w:pos="7584"/>
            </w:tabs>
          </w:pPr>
        </w:p>
      </w:sdtContent>
    </w:sdt>
    <w:p w14:paraId="3D4AC0B3" w14:textId="0D0CDC0E" w:rsidR="0060299B" w:rsidRPr="004765EA" w:rsidRDefault="0081513C">
      <w:pPr>
        <w:pStyle w:val="Heading1"/>
        <w:rPr>
          <w:b/>
          <w:bCs/>
        </w:rPr>
      </w:pPr>
      <w:bookmarkStart w:id="0" w:name="_Toc133672738"/>
      <w:r w:rsidRPr="004765EA">
        <w:rPr>
          <w:b/>
          <w:bCs/>
        </w:rPr>
        <w:t>Introduction</w:t>
      </w:r>
      <w:bookmarkEnd w:id="0"/>
      <w:r w:rsidR="00C87927">
        <w:rPr>
          <w:b/>
          <w:bCs/>
        </w:rPr>
        <w:t xml:space="preserve"> (MD)</w:t>
      </w:r>
    </w:p>
    <w:p w14:paraId="02073A97" w14:textId="30015F49" w:rsidR="74C80CA8" w:rsidRDefault="1DBBFC78" w:rsidP="74C80CA8">
      <w:r>
        <w:t xml:space="preserve">This document is dedicated to describing and visualizing the different requirements, functions, </w:t>
      </w:r>
      <w:r w:rsidR="59B90AAD">
        <w:t>classes, and systems that are used in Dreamscape.</w:t>
      </w:r>
      <w:r>
        <w:t xml:space="preserve"> </w:t>
      </w:r>
      <w:r w:rsidR="0B40CC29">
        <w:t xml:space="preserve">This document </w:t>
      </w:r>
      <w:r w:rsidR="1F445232">
        <w:t xml:space="preserve">gives </w:t>
      </w:r>
      <w:r w:rsidR="669FACB5">
        <w:t>an</w:t>
      </w:r>
      <w:r w:rsidR="1F445232">
        <w:t xml:space="preserve"> in-</w:t>
      </w:r>
      <w:r w:rsidR="0B40CC29">
        <w:t>depth</w:t>
      </w:r>
      <w:r w:rsidR="1F445232">
        <w:t xml:space="preserve"> </w:t>
      </w:r>
      <w:r w:rsidR="669FACB5">
        <w:t>text summary using a description model</w:t>
      </w:r>
      <w:r w:rsidR="4C641377">
        <w:t>.</w:t>
      </w:r>
      <w:r w:rsidR="20B2A904">
        <w:t xml:space="preserve"> </w:t>
      </w:r>
      <w:r w:rsidR="4CE017DD">
        <w:t xml:space="preserve">Additionally, it provides a </w:t>
      </w:r>
      <w:r w:rsidR="1297C177">
        <w:t>visualization</w:t>
      </w:r>
      <w:r w:rsidR="78F7DC9E">
        <w:t xml:space="preserve"> of </w:t>
      </w:r>
      <w:r w:rsidR="43364D94">
        <w:t xml:space="preserve">classes used </w:t>
      </w:r>
      <w:r w:rsidR="0F5BE3B1">
        <w:t xml:space="preserve">within </w:t>
      </w:r>
      <w:r w:rsidR="605B1694">
        <w:t>Dreamscape’s code, including system objects, attributes, and methods</w:t>
      </w:r>
      <w:r w:rsidR="0001075D">
        <w:t>,</w:t>
      </w:r>
      <w:r w:rsidR="605B1694">
        <w:t xml:space="preserve"> </w:t>
      </w:r>
      <w:r w:rsidR="00DB206E">
        <w:t>a</w:t>
      </w:r>
      <w:r w:rsidR="605B1694">
        <w:t xml:space="preserve"> use case </w:t>
      </w:r>
      <w:r w:rsidR="6F255682">
        <w:t>diagram</w:t>
      </w:r>
      <w:r w:rsidR="00243DD6">
        <w:t>, and a</w:t>
      </w:r>
      <w:r w:rsidR="499AE038">
        <w:t xml:space="preserve"> visual</w:t>
      </w:r>
      <w:r w:rsidR="21D63702">
        <w:t xml:space="preserve"> for all </w:t>
      </w:r>
      <w:r w:rsidR="67DE48AE">
        <w:t xml:space="preserve">use cases </w:t>
      </w:r>
      <w:r w:rsidR="55F1FFAB">
        <w:t xml:space="preserve">that </w:t>
      </w:r>
      <w:r w:rsidR="18B4BA83">
        <w:t xml:space="preserve">are </w:t>
      </w:r>
      <w:r w:rsidR="124B5E4D">
        <w:t>available</w:t>
      </w:r>
      <w:r w:rsidR="18B4BA83">
        <w:t xml:space="preserve"> to the user.</w:t>
      </w:r>
      <w:r w:rsidR="5920D45E">
        <w:t xml:space="preserve"> </w:t>
      </w:r>
      <w:r w:rsidR="2261C3D7">
        <w:t xml:space="preserve">The use case scenarios </w:t>
      </w:r>
      <w:r w:rsidR="0B5700AF">
        <w:t>provide a</w:t>
      </w:r>
      <w:r w:rsidR="3C487565">
        <w:t xml:space="preserve"> detailed </w:t>
      </w:r>
      <w:r w:rsidR="23D5E69D">
        <w:t xml:space="preserve">description of the use cases </w:t>
      </w:r>
      <w:r w:rsidR="465D79C3">
        <w:t>visualized in the previously</w:t>
      </w:r>
      <w:r w:rsidR="4C2756B0">
        <w:t xml:space="preserve"> </w:t>
      </w:r>
      <w:r w:rsidR="18293831">
        <w:t>stated</w:t>
      </w:r>
      <w:r w:rsidR="3A406443">
        <w:t xml:space="preserve"> diagram</w:t>
      </w:r>
      <w:r w:rsidR="411F01C6">
        <w:t>,</w:t>
      </w:r>
      <w:r w:rsidR="3A406443">
        <w:t xml:space="preserve"> </w:t>
      </w:r>
      <w:r w:rsidR="49E0609E">
        <w:t xml:space="preserve">indicating </w:t>
      </w:r>
      <w:r w:rsidR="22DA0545">
        <w:t>pre-</w:t>
      </w:r>
      <w:r w:rsidR="7A619A14">
        <w:t xml:space="preserve">conditions, post-conditions, </w:t>
      </w:r>
      <w:r w:rsidR="01065EDC">
        <w:t>triggers</w:t>
      </w:r>
      <w:r w:rsidR="1EE6868B">
        <w:t xml:space="preserve">, and </w:t>
      </w:r>
      <w:r w:rsidR="1038750E">
        <w:t xml:space="preserve">steps. </w:t>
      </w:r>
      <w:r w:rsidR="5E77D6FB">
        <w:t xml:space="preserve">The system sequence chart </w:t>
      </w:r>
      <w:r w:rsidR="129BB3D6">
        <w:t xml:space="preserve">provides </w:t>
      </w:r>
      <w:r w:rsidR="5007884C">
        <w:t>a</w:t>
      </w:r>
      <w:r w:rsidR="6EBD965B">
        <w:t xml:space="preserve"> </w:t>
      </w:r>
      <w:r w:rsidR="15E4A983">
        <w:t xml:space="preserve">visual for </w:t>
      </w:r>
      <w:r w:rsidR="002D20DF">
        <w:t>message flows in and out of the system</w:t>
      </w:r>
      <w:r w:rsidR="5155E3F3">
        <w:t>.</w:t>
      </w:r>
      <w:r w:rsidR="1CEC268A">
        <w:t xml:space="preserve"> </w:t>
      </w:r>
    </w:p>
    <w:p w14:paraId="6DACBA01" w14:textId="1E5FBE19" w:rsidR="0060299B" w:rsidRDefault="0081513C" w:rsidP="0081513C">
      <w:pPr>
        <w:pStyle w:val="Heading1"/>
        <w:rPr>
          <w:b/>
          <w:bCs/>
        </w:rPr>
      </w:pPr>
      <w:bookmarkStart w:id="1" w:name="_Toc133672739"/>
      <w:r w:rsidRPr="004765EA">
        <w:rPr>
          <w:b/>
          <w:bCs/>
        </w:rPr>
        <w:t>Description Model</w:t>
      </w:r>
      <w:bookmarkEnd w:id="1"/>
      <w:r w:rsidR="000516A5">
        <w:rPr>
          <w:b/>
          <w:bCs/>
        </w:rPr>
        <w:t xml:space="preserve"> (MC)</w:t>
      </w:r>
    </w:p>
    <w:p w14:paraId="239027BF" w14:textId="0F54DC31" w:rsidR="000C6AC0" w:rsidRPr="009230AD" w:rsidRDefault="000C6AC0" w:rsidP="001A1D6A">
      <w:pPr>
        <w:rPr>
          <w:u w:val="single"/>
        </w:rPr>
      </w:pPr>
      <w:r w:rsidRPr="009230AD">
        <w:rPr>
          <w:u w:val="single"/>
        </w:rPr>
        <w:t xml:space="preserve">The Home Screen will consist of the </w:t>
      </w:r>
      <w:r w:rsidR="009230AD" w:rsidRPr="009230AD">
        <w:rPr>
          <w:u w:val="single"/>
        </w:rPr>
        <w:t>5 following functions below:</w:t>
      </w:r>
    </w:p>
    <w:p w14:paraId="6CF5258E" w14:textId="70485FCD" w:rsidR="001A1D6A" w:rsidRDefault="001A1D6A" w:rsidP="001A1D6A">
      <w:r>
        <w:t xml:space="preserve">The alarm function will </w:t>
      </w:r>
      <w:r w:rsidR="00A0408D">
        <w:t xml:space="preserve">be created, set, </w:t>
      </w:r>
      <w:r w:rsidR="003158A6">
        <w:t xml:space="preserve">unset, or deleted for when the user wants </w:t>
      </w:r>
      <w:r w:rsidR="00A66132">
        <w:t xml:space="preserve">their alarms </w:t>
      </w:r>
      <w:r w:rsidR="00114809">
        <w:t>to be. This in</w:t>
      </w:r>
      <w:r w:rsidR="00C862B9">
        <w:t xml:space="preserve">cludes </w:t>
      </w:r>
      <w:r w:rsidR="00772C73">
        <w:t xml:space="preserve">its settings as well. </w:t>
      </w:r>
    </w:p>
    <w:p w14:paraId="39984F8A" w14:textId="4C6B43F1" w:rsidR="009E3B5D" w:rsidRDefault="009E3B5D" w:rsidP="001A1D6A">
      <w:r>
        <w:t xml:space="preserve">The </w:t>
      </w:r>
      <w:r w:rsidR="00884B3F">
        <w:t xml:space="preserve">meditation tip function will </w:t>
      </w:r>
      <w:r w:rsidR="7A5AFB25">
        <w:t>be auto</w:t>
      </w:r>
      <w:r w:rsidR="115E8956">
        <w:t xml:space="preserve"> </w:t>
      </w:r>
      <w:r w:rsidR="7A5AFB25">
        <w:t>created</w:t>
      </w:r>
      <w:r w:rsidR="33AEC843">
        <w:t xml:space="preserve"> </w:t>
      </w:r>
      <w:r w:rsidR="00884B3F">
        <w:t>by the app</w:t>
      </w:r>
      <w:r w:rsidR="008C6CA8">
        <w:t xml:space="preserve"> </w:t>
      </w:r>
      <w:r w:rsidR="00884B3F">
        <w:t xml:space="preserve">for when you </w:t>
      </w:r>
      <w:r w:rsidR="00E22BC4">
        <w:t>snooze your alarm</w:t>
      </w:r>
      <w:r w:rsidR="008C6CA8">
        <w:t xml:space="preserve"> by </w:t>
      </w:r>
      <w:r w:rsidR="00335E36">
        <w:t xml:space="preserve">going through </w:t>
      </w:r>
      <w:r w:rsidR="008F75E1">
        <w:t xml:space="preserve">AI generated quotes that tie </w:t>
      </w:r>
      <w:r w:rsidR="00BC467D">
        <w:t>towards the user</w:t>
      </w:r>
      <w:r w:rsidR="00425F06">
        <w:t xml:space="preserve">. This will include </w:t>
      </w:r>
      <w:r w:rsidR="1B712185">
        <w:t>creating</w:t>
      </w:r>
      <w:r w:rsidR="00BA7C58">
        <w:t xml:space="preserve"> and delete</w:t>
      </w:r>
      <w:r w:rsidR="00467C1A">
        <w:t xml:space="preserve"> methods.</w:t>
      </w:r>
    </w:p>
    <w:p w14:paraId="7F1DB274" w14:textId="0C79FF6B" w:rsidR="00467C1A" w:rsidRDefault="00467C1A" w:rsidP="001A1D6A">
      <w:r>
        <w:t xml:space="preserve">The </w:t>
      </w:r>
      <w:r w:rsidR="00DC1697">
        <w:t>routine function will also be a</w:t>
      </w:r>
      <w:r w:rsidR="005F24A6">
        <w:t>uto</w:t>
      </w:r>
      <w:r w:rsidR="115E8956">
        <w:t xml:space="preserve"> </w:t>
      </w:r>
      <w:r w:rsidR="64F3646E">
        <w:t>created</w:t>
      </w:r>
      <w:r w:rsidR="005F24A6">
        <w:t xml:space="preserve"> </w:t>
      </w:r>
      <w:r w:rsidR="004656AD">
        <w:t xml:space="preserve">by the app after accumulating what your sleeping habits are, making them </w:t>
      </w:r>
      <w:r w:rsidR="007A0D1C">
        <w:t xml:space="preserve">your own generated routines. </w:t>
      </w:r>
      <w:r w:rsidR="001C4B17">
        <w:t xml:space="preserve">Methods include </w:t>
      </w:r>
      <w:proofErr w:type="gramStart"/>
      <w:r w:rsidR="00A60F54">
        <w:t>create</w:t>
      </w:r>
      <w:proofErr w:type="gramEnd"/>
      <w:r w:rsidR="00A60F54">
        <w:t xml:space="preserve">, </w:t>
      </w:r>
      <w:proofErr w:type="gramStart"/>
      <w:r w:rsidR="00A60F54">
        <w:t>get</w:t>
      </w:r>
      <w:proofErr w:type="gramEnd"/>
      <w:r w:rsidR="00A60F54">
        <w:t>, set</w:t>
      </w:r>
      <w:r w:rsidR="00BC2483">
        <w:t xml:space="preserve"> </w:t>
      </w:r>
      <w:r w:rsidR="00E1538B">
        <w:t xml:space="preserve">and </w:t>
      </w:r>
      <w:proofErr w:type="gramStart"/>
      <w:r w:rsidR="00E1538B">
        <w:t>delete</w:t>
      </w:r>
      <w:proofErr w:type="gramEnd"/>
      <w:r w:rsidR="001452BE">
        <w:t>.</w:t>
      </w:r>
    </w:p>
    <w:p w14:paraId="0A651FBB" w14:textId="2864A973" w:rsidR="006A2F4D" w:rsidRDefault="00485DD9" w:rsidP="001A1D6A">
      <w:r>
        <w:t>The music function</w:t>
      </w:r>
      <w:r w:rsidR="000D0663">
        <w:t xml:space="preserve"> will be </w:t>
      </w:r>
      <w:r w:rsidR="00180794">
        <w:t xml:space="preserve">music </w:t>
      </w:r>
      <w:r w:rsidR="00427345">
        <w:t>from the app or linked from a third party to play when they are sleep</w:t>
      </w:r>
      <w:r w:rsidR="00CB28DE">
        <w:t>ing</w:t>
      </w:r>
      <w:r w:rsidR="00427345">
        <w:t xml:space="preserve">, </w:t>
      </w:r>
      <w:r w:rsidR="00FF35A5">
        <w:t xml:space="preserve">napping, meditating, or </w:t>
      </w:r>
      <w:r w:rsidR="00D2498E">
        <w:t>dozing off. These methods include, play, pause, select, stop</w:t>
      </w:r>
      <w:r w:rsidR="00746543">
        <w:t>, skip, and previous.</w:t>
      </w:r>
    </w:p>
    <w:p w14:paraId="0B3D0E3B" w14:textId="7EA0CDBC" w:rsidR="00746543" w:rsidRDefault="00746543" w:rsidP="001A1D6A">
      <w:r>
        <w:t xml:space="preserve">The watch/device link compatibility function will be the </w:t>
      </w:r>
      <w:r w:rsidR="00A44FFB">
        <w:t>option for the user to link their outside devices to this app. This includes link, unlink, get, set, pair, and unpair.</w:t>
      </w:r>
    </w:p>
    <w:p w14:paraId="2B4E999E" w14:textId="008A0034" w:rsidR="00A42267" w:rsidRDefault="00A42267" w:rsidP="00A42267">
      <w:r>
        <w:t xml:space="preserve">These are the app’s requirements according to </w:t>
      </w:r>
      <w:r w:rsidR="001D4F6A">
        <w:t xml:space="preserve">the </w:t>
      </w:r>
      <w:r>
        <w:t>Output, Input, Processes, Performance and</w:t>
      </w:r>
    </w:p>
    <w:p w14:paraId="36FBADD4" w14:textId="016816B2" w:rsidR="000C6AC0" w:rsidRDefault="00A42267" w:rsidP="00A42267">
      <w:r>
        <w:t>Security.</w:t>
      </w:r>
    </w:p>
    <w:p w14:paraId="157391BC" w14:textId="19EFA861" w:rsidR="007F33B9" w:rsidRDefault="001D4F6A" w:rsidP="001A1D6A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OUTPUT </w:t>
      </w:r>
      <w:r w:rsidR="00364CC6">
        <w:rPr>
          <w:b/>
          <w:bCs/>
          <w:sz w:val="30"/>
          <w:szCs w:val="30"/>
          <w:u w:val="single"/>
        </w:rPr>
        <w:t>REQUIREMENTS</w:t>
      </w:r>
    </w:p>
    <w:p w14:paraId="2591F659" w14:textId="2E7CCC2D" w:rsidR="00364CC6" w:rsidRDefault="00DC34A7" w:rsidP="001A1D6A">
      <w:pPr>
        <w:rPr>
          <w:u w:val="single"/>
        </w:rPr>
      </w:pPr>
      <w:r w:rsidRPr="00C33C32">
        <w:rPr>
          <w:u w:val="single"/>
        </w:rPr>
        <w:t xml:space="preserve">This </w:t>
      </w:r>
      <w:proofErr w:type="gramStart"/>
      <w:r w:rsidRPr="00C33C32">
        <w:rPr>
          <w:u w:val="single"/>
        </w:rPr>
        <w:t>apps</w:t>
      </w:r>
      <w:proofErr w:type="gramEnd"/>
      <w:r w:rsidRPr="00C33C32">
        <w:rPr>
          <w:u w:val="single"/>
        </w:rPr>
        <w:t xml:space="preserve"> output requir</w:t>
      </w:r>
      <w:r w:rsidR="00C33C32" w:rsidRPr="00C33C32">
        <w:rPr>
          <w:u w:val="single"/>
        </w:rPr>
        <w:t>ements are:</w:t>
      </w:r>
    </w:p>
    <w:p w14:paraId="3D4EAE8E" w14:textId="324D74A9" w:rsidR="00C33C32" w:rsidRDefault="00322371" w:rsidP="00E513B2">
      <w:pPr>
        <w:pStyle w:val="ListParagraph"/>
        <w:numPr>
          <w:ilvl w:val="0"/>
          <w:numId w:val="16"/>
        </w:numPr>
      </w:pPr>
      <w:r>
        <w:t xml:space="preserve">There must be audio </w:t>
      </w:r>
      <w:r w:rsidR="000E7752">
        <w:t>emitting out</w:t>
      </w:r>
      <w:r w:rsidR="00EF2BD1">
        <w:t xml:space="preserve"> the mobile device, even </w:t>
      </w:r>
      <w:r w:rsidR="00343F48">
        <w:t xml:space="preserve">when device is </w:t>
      </w:r>
      <w:r w:rsidR="0041512E">
        <w:t>asleep</w:t>
      </w:r>
    </w:p>
    <w:p w14:paraId="405E9176" w14:textId="5D68F149" w:rsidR="00343F48" w:rsidRDefault="00343F48" w:rsidP="00E513B2">
      <w:pPr>
        <w:pStyle w:val="ListParagraph"/>
        <w:numPr>
          <w:ilvl w:val="0"/>
          <w:numId w:val="16"/>
        </w:numPr>
      </w:pPr>
      <w:r>
        <w:t xml:space="preserve">Must display </w:t>
      </w:r>
      <w:r w:rsidR="00FC7409">
        <w:t xml:space="preserve">a UI to </w:t>
      </w:r>
      <w:r w:rsidR="004C770D">
        <w:t>turn off</w:t>
      </w:r>
      <w:r w:rsidR="001A1285">
        <w:t xml:space="preserve"> an alarm</w:t>
      </w:r>
    </w:p>
    <w:p w14:paraId="49E31E66" w14:textId="75F1D7E0" w:rsidR="001A1285" w:rsidRDefault="00E8671F" w:rsidP="00E513B2">
      <w:pPr>
        <w:pStyle w:val="ListParagraph"/>
        <w:numPr>
          <w:ilvl w:val="0"/>
          <w:numId w:val="16"/>
        </w:numPr>
      </w:pPr>
      <w:r>
        <w:t>Displays a meditation tip after snoozing alarm</w:t>
      </w:r>
    </w:p>
    <w:p w14:paraId="728CCE64" w14:textId="3D3DA5D0" w:rsidR="00E8671F" w:rsidRDefault="008B5408" w:rsidP="00E513B2">
      <w:pPr>
        <w:pStyle w:val="ListParagraph"/>
        <w:numPr>
          <w:ilvl w:val="0"/>
          <w:numId w:val="16"/>
        </w:numPr>
      </w:pPr>
      <w:r>
        <w:t xml:space="preserve">Allow </w:t>
      </w:r>
      <w:r w:rsidR="00BA213F">
        <w:t>routines</w:t>
      </w:r>
      <w:r w:rsidR="00673BCF">
        <w:t xml:space="preserve"> (Schedules for th</w:t>
      </w:r>
      <w:r w:rsidR="00B56215">
        <w:t>e user to follow</w:t>
      </w:r>
      <w:r w:rsidR="00673BCF">
        <w:t>)</w:t>
      </w:r>
      <w:r w:rsidR="00BA213F">
        <w:t xml:space="preserve"> to be created automatically or manually</w:t>
      </w:r>
    </w:p>
    <w:p w14:paraId="1960F148" w14:textId="6495F828" w:rsidR="00275050" w:rsidRPr="00275050" w:rsidRDefault="00275050" w:rsidP="00275050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lastRenderedPageBreak/>
        <w:t>IN</w:t>
      </w:r>
      <w:r w:rsidRPr="00275050">
        <w:rPr>
          <w:b/>
          <w:bCs/>
          <w:sz w:val="30"/>
          <w:szCs w:val="30"/>
          <w:u w:val="single"/>
        </w:rPr>
        <w:t>PUT REQUIREMENTS</w:t>
      </w:r>
    </w:p>
    <w:p w14:paraId="0B3D0D1F" w14:textId="55806B55" w:rsidR="00275050" w:rsidRDefault="16EBD5DE" w:rsidP="002101D4">
      <w:pPr>
        <w:pStyle w:val="ListParagraph"/>
        <w:numPr>
          <w:ilvl w:val="0"/>
          <w:numId w:val="17"/>
        </w:numPr>
      </w:pPr>
      <w:proofErr w:type="gramStart"/>
      <w:r>
        <w:t>User</w:t>
      </w:r>
      <w:proofErr w:type="gramEnd"/>
      <w:r>
        <w:t xml:space="preserve"> </w:t>
      </w:r>
      <w:r w:rsidR="00B56215">
        <w:t>can create</w:t>
      </w:r>
      <w:r>
        <w:t xml:space="preserve"> an </w:t>
      </w:r>
      <w:proofErr w:type="gramStart"/>
      <w:r>
        <w:t>account</w:t>
      </w:r>
      <w:r w:rsidR="00B56215">
        <w:t>,</w:t>
      </w:r>
      <w:proofErr w:type="gramEnd"/>
      <w:r w:rsidR="00B56215">
        <w:t xml:space="preserve"> using their email address</w:t>
      </w:r>
    </w:p>
    <w:p w14:paraId="52554FCA" w14:textId="19B26B58" w:rsidR="00212B1E" w:rsidRDefault="002140E3" w:rsidP="003C6323">
      <w:pPr>
        <w:pStyle w:val="ListParagraph"/>
        <w:numPr>
          <w:ilvl w:val="0"/>
          <w:numId w:val="17"/>
        </w:numPr>
      </w:pPr>
      <w:proofErr w:type="gramStart"/>
      <w:r>
        <w:t>User</w:t>
      </w:r>
      <w:proofErr w:type="gramEnd"/>
      <w:r>
        <w:t xml:space="preserve"> </w:t>
      </w:r>
      <w:r w:rsidR="00B56215">
        <w:t>can store their</w:t>
      </w:r>
      <w:r>
        <w:t xml:space="preserve"> sleep data</w:t>
      </w:r>
      <w:r w:rsidR="00B56215">
        <w:t xml:space="preserve"> (</w:t>
      </w:r>
      <w:r w:rsidR="007E2414">
        <w:t xml:space="preserve">sleep patterns, </w:t>
      </w:r>
      <w:r w:rsidR="000751E1">
        <w:t>times they wake up, et</w:t>
      </w:r>
      <w:r w:rsidR="0042130C">
        <w:t>c.</w:t>
      </w:r>
      <w:r w:rsidR="00B56215">
        <w:t>)</w:t>
      </w:r>
    </w:p>
    <w:p w14:paraId="656C0C38" w14:textId="5B2B2E35" w:rsidR="002140E3" w:rsidRDefault="0042130C" w:rsidP="003C6323">
      <w:pPr>
        <w:pStyle w:val="ListParagraph"/>
        <w:numPr>
          <w:ilvl w:val="0"/>
          <w:numId w:val="17"/>
        </w:numPr>
      </w:pPr>
      <w:r>
        <w:t>Can set Dreamscape as their default alarm system</w:t>
      </w:r>
    </w:p>
    <w:p w14:paraId="792A5130" w14:textId="632D9275" w:rsidR="009D18F9" w:rsidRDefault="00D7320E" w:rsidP="003C6323">
      <w:pPr>
        <w:pStyle w:val="ListParagraph"/>
        <w:numPr>
          <w:ilvl w:val="0"/>
          <w:numId w:val="17"/>
        </w:numPr>
      </w:pPr>
      <w:r>
        <w:t xml:space="preserve">Can </w:t>
      </w:r>
      <w:r w:rsidR="00397E2E">
        <w:t xml:space="preserve">allow </w:t>
      </w:r>
      <w:proofErr w:type="gramStart"/>
      <w:r w:rsidR="00397E2E">
        <w:t>user</w:t>
      </w:r>
      <w:proofErr w:type="gramEnd"/>
      <w:r w:rsidR="00397E2E">
        <w:t xml:space="preserve"> to link </w:t>
      </w:r>
      <w:r w:rsidR="002370F1">
        <w:t xml:space="preserve">smart watch to app via Bluetooth to </w:t>
      </w:r>
      <w:r>
        <w:t>access sleep data from the app</w:t>
      </w:r>
    </w:p>
    <w:p w14:paraId="6AC5C082" w14:textId="032D3458" w:rsidR="00D4473B" w:rsidRDefault="00D7320E" w:rsidP="003C6323">
      <w:pPr>
        <w:pStyle w:val="ListParagraph"/>
        <w:numPr>
          <w:ilvl w:val="0"/>
          <w:numId w:val="17"/>
        </w:numPr>
      </w:pPr>
      <w:r>
        <w:t>A</w:t>
      </w:r>
      <w:r w:rsidR="00D4473B">
        <w:t xml:space="preserve">llow </w:t>
      </w:r>
      <w:r>
        <w:t xml:space="preserve">Bluetooth </w:t>
      </w:r>
      <w:r w:rsidR="00D4473B">
        <w:t>audio</w:t>
      </w:r>
      <w:r w:rsidR="00D10336">
        <w:t xml:space="preserve"> externally</w:t>
      </w:r>
      <w:r w:rsidR="00D4473B">
        <w:t xml:space="preserve"> </w:t>
      </w:r>
      <w:r w:rsidR="00D10336">
        <w:t xml:space="preserve">(speakers) </w:t>
      </w:r>
      <w:r w:rsidR="00D4473B">
        <w:t>outside</w:t>
      </w:r>
      <w:r w:rsidR="00D10336">
        <w:t xml:space="preserve"> the</w:t>
      </w:r>
      <w:r w:rsidR="00D4473B">
        <w:t xml:space="preserve"> app</w:t>
      </w:r>
    </w:p>
    <w:p w14:paraId="1DC322D2" w14:textId="0B1FAAC3" w:rsidR="00CD23FD" w:rsidRPr="00CD23FD" w:rsidRDefault="00CD23FD" w:rsidP="00CD23FD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PROCESS REQUIREMENTS</w:t>
      </w:r>
    </w:p>
    <w:p w14:paraId="6BEACD0E" w14:textId="42849000" w:rsidR="00CD23FD" w:rsidRDefault="00612677" w:rsidP="009337B0">
      <w:pPr>
        <w:pStyle w:val="ListParagraph"/>
        <w:numPr>
          <w:ilvl w:val="0"/>
          <w:numId w:val="18"/>
        </w:numPr>
      </w:pPr>
      <w:r>
        <w:t xml:space="preserve">Authenticate membership </w:t>
      </w:r>
      <w:r w:rsidR="00F96C9F">
        <w:t xml:space="preserve">(free or premium) </w:t>
      </w:r>
      <w:r>
        <w:t>and account details</w:t>
      </w:r>
    </w:p>
    <w:p w14:paraId="5BD3647A" w14:textId="03A96BD8" w:rsidR="00612677" w:rsidRDefault="00D97583" w:rsidP="009337B0">
      <w:pPr>
        <w:pStyle w:val="ListParagraph"/>
        <w:numPr>
          <w:ilvl w:val="0"/>
          <w:numId w:val="18"/>
        </w:numPr>
      </w:pPr>
      <w:r>
        <w:t>Access</w:t>
      </w:r>
      <w:r w:rsidR="00EA6E96">
        <w:t xml:space="preserve"> playlists between platforms </w:t>
      </w:r>
      <w:r w:rsidR="00CE3216">
        <w:t>using account data matching</w:t>
      </w:r>
    </w:p>
    <w:p w14:paraId="0C37E8B4" w14:textId="062FBA77" w:rsidR="00CE3216" w:rsidRDefault="00EF74BA" w:rsidP="009337B0">
      <w:pPr>
        <w:pStyle w:val="ListParagraph"/>
        <w:numPr>
          <w:ilvl w:val="0"/>
          <w:numId w:val="18"/>
        </w:numPr>
      </w:pPr>
      <w:r>
        <w:t xml:space="preserve">Synchronize routines and </w:t>
      </w:r>
      <w:r w:rsidR="00B54D63">
        <w:t>alarms</w:t>
      </w:r>
      <w:r w:rsidR="002507F1">
        <w:t xml:space="preserve"> to combine the timings of when alarm should set off in the user’s routine</w:t>
      </w:r>
      <w:r w:rsidR="00CF3941">
        <w:t>;</w:t>
      </w:r>
      <w:r w:rsidR="00B54D63">
        <w:t xml:space="preserve"> updated used and unused alarms and routines</w:t>
      </w:r>
      <w:r w:rsidR="00CF3941">
        <w:t xml:space="preserve"> as well</w:t>
      </w:r>
    </w:p>
    <w:p w14:paraId="0A11999E" w14:textId="7F1E29D6" w:rsidR="00B54D63" w:rsidRDefault="00E77475" w:rsidP="009337B0">
      <w:pPr>
        <w:pStyle w:val="ListParagraph"/>
        <w:numPr>
          <w:ilvl w:val="0"/>
          <w:numId w:val="18"/>
        </w:numPr>
      </w:pPr>
      <w:r>
        <w:t>Save and remove alarms, routines and playlists</w:t>
      </w:r>
      <w:r w:rsidR="00B33BC7">
        <w:t xml:space="preserve"> from the user’s menu</w:t>
      </w:r>
    </w:p>
    <w:p w14:paraId="53FE1FC3" w14:textId="617481E1" w:rsidR="00B33BC7" w:rsidRDefault="00B33BC7" w:rsidP="009337B0">
      <w:pPr>
        <w:pStyle w:val="ListParagraph"/>
        <w:numPr>
          <w:ilvl w:val="0"/>
          <w:numId w:val="18"/>
        </w:numPr>
      </w:pPr>
      <w:r>
        <w:t xml:space="preserve">Store user data, </w:t>
      </w:r>
      <w:r w:rsidR="00627825">
        <w:t xml:space="preserve">third-party </w:t>
      </w:r>
      <w:r w:rsidR="00F46E33">
        <w:t>music data, meditation bookmarks</w:t>
      </w:r>
      <w:r w:rsidR="00B4111D">
        <w:t xml:space="preserve"> (bookmarks to meditation articles)</w:t>
      </w:r>
      <w:r w:rsidR="00F46E33">
        <w:t>, and playlists</w:t>
      </w:r>
    </w:p>
    <w:p w14:paraId="6C42D2F4" w14:textId="08DDBF85" w:rsidR="00F46E33" w:rsidRDefault="00ED6F94" w:rsidP="009337B0">
      <w:pPr>
        <w:pStyle w:val="ListParagraph"/>
        <w:numPr>
          <w:ilvl w:val="0"/>
          <w:numId w:val="18"/>
        </w:numPr>
      </w:pPr>
      <w:r>
        <w:t xml:space="preserve">Handle exceptions, such as bad transfers with </w:t>
      </w:r>
      <w:r w:rsidR="002A5530">
        <w:t>third-party data, duplicate alarms</w:t>
      </w:r>
      <w:r w:rsidR="00786EB2">
        <w:t>, and missing sleep data</w:t>
      </w:r>
    </w:p>
    <w:p w14:paraId="6AED5576" w14:textId="4BE6DA38" w:rsidR="004C7F1E" w:rsidRPr="004C7F1E" w:rsidRDefault="004C7F1E" w:rsidP="004C7F1E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PERFORMANCE</w:t>
      </w:r>
      <w:r w:rsidRPr="004C7F1E">
        <w:rPr>
          <w:b/>
          <w:bCs/>
          <w:sz w:val="30"/>
          <w:szCs w:val="30"/>
          <w:u w:val="single"/>
        </w:rPr>
        <w:t xml:space="preserve"> REQUIREMENTS</w:t>
      </w:r>
    </w:p>
    <w:p w14:paraId="44EC3BFF" w14:textId="0D61D7B2" w:rsidR="00385395" w:rsidRDefault="00B92D8B" w:rsidP="004C7F1E">
      <w:pPr>
        <w:pStyle w:val="ListParagraph"/>
        <w:numPr>
          <w:ilvl w:val="0"/>
          <w:numId w:val="19"/>
        </w:numPr>
      </w:pPr>
      <w:r>
        <w:t xml:space="preserve">Third-party </w:t>
      </w:r>
      <w:r w:rsidR="001B3D75">
        <w:t xml:space="preserve">music accounts and linking watch to app should </w:t>
      </w:r>
      <w:r w:rsidR="0087072F">
        <w:t>complete</w:t>
      </w:r>
      <w:r w:rsidR="001B3D75">
        <w:t xml:space="preserve"> within 30-45 seconds</w:t>
      </w:r>
    </w:p>
    <w:p w14:paraId="7641305A" w14:textId="0DFE354D" w:rsidR="0087072F" w:rsidRDefault="006956DB" w:rsidP="004C7F1E">
      <w:pPr>
        <w:pStyle w:val="ListParagraph"/>
        <w:numPr>
          <w:ilvl w:val="0"/>
          <w:numId w:val="19"/>
        </w:numPr>
      </w:pPr>
      <w:r>
        <w:t xml:space="preserve">API requests </w:t>
      </w:r>
      <w:r w:rsidR="00F25368">
        <w:t xml:space="preserve">to third-party music platforms should respond </w:t>
      </w:r>
      <w:r w:rsidR="005A42B9">
        <w:t xml:space="preserve">within their own limits (should take about </w:t>
      </w:r>
      <w:r w:rsidR="000F0E14">
        <w:t>2 seconds</w:t>
      </w:r>
      <w:r w:rsidR="005A42B9">
        <w:t>)</w:t>
      </w:r>
    </w:p>
    <w:p w14:paraId="1FEF88D8" w14:textId="26BB2ECD" w:rsidR="005A42B9" w:rsidRDefault="000F0E14" w:rsidP="004C7F1E">
      <w:pPr>
        <w:pStyle w:val="ListParagraph"/>
        <w:numPr>
          <w:ilvl w:val="0"/>
          <w:numId w:val="19"/>
        </w:numPr>
      </w:pPr>
      <w:r>
        <w:t>The system s</w:t>
      </w:r>
      <w:r w:rsidR="00AD6B80">
        <w:t xml:space="preserve">hould maintain acceptable performance </w:t>
      </w:r>
      <w:r w:rsidR="00E263F3">
        <w:t xml:space="preserve">up to </w:t>
      </w:r>
      <w:r w:rsidR="00211D22">
        <w:t xml:space="preserve">150 alarms in the app, </w:t>
      </w:r>
      <w:r w:rsidR="0070076D">
        <w:t xml:space="preserve">200 bookmarks in meditation articles, </w:t>
      </w:r>
      <w:r w:rsidR="00E263F3">
        <w:t xml:space="preserve">up to </w:t>
      </w:r>
      <w:r w:rsidR="0070076D">
        <w:t>150 playlists, and</w:t>
      </w:r>
      <w:r w:rsidR="00E263F3">
        <w:t xml:space="preserve"> up to</w:t>
      </w:r>
      <w:r w:rsidR="0070076D">
        <w:t xml:space="preserve"> 20</w:t>
      </w:r>
      <w:r w:rsidR="00965C6B">
        <w:t xml:space="preserve"> routines without issue</w:t>
      </w:r>
    </w:p>
    <w:p w14:paraId="0EB2B9B9" w14:textId="5FB7986A" w:rsidR="00965C6B" w:rsidRDefault="00CE3B6B" w:rsidP="004C7F1E">
      <w:pPr>
        <w:pStyle w:val="ListParagraph"/>
        <w:numPr>
          <w:ilvl w:val="0"/>
          <w:numId w:val="19"/>
        </w:numPr>
      </w:pPr>
      <w:r>
        <w:t xml:space="preserve">Meditation tips are to occur strictly after the user has </w:t>
      </w:r>
      <w:r w:rsidR="0046151D">
        <w:t>turned</w:t>
      </w:r>
      <w:r>
        <w:t xml:space="preserve"> off their alarms</w:t>
      </w:r>
    </w:p>
    <w:p w14:paraId="3225B994" w14:textId="441EFDE2" w:rsidR="00CE3B6B" w:rsidRDefault="00D43C55" w:rsidP="004C7F1E">
      <w:pPr>
        <w:pStyle w:val="ListParagraph"/>
        <w:numPr>
          <w:ilvl w:val="0"/>
          <w:numId w:val="19"/>
        </w:numPr>
      </w:pPr>
      <w:r>
        <w:t xml:space="preserve">There should be no loss in performance when linking an external </w:t>
      </w:r>
      <w:r w:rsidR="008C29ED">
        <w:t>smart device to the application</w:t>
      </w:r>
    </w:p>
    <w:p w14:paraId="4D0949CB" w14:textId="7B2EF5BD" w:rsidR="001B7463" w:rsidRPr="001B7463" w:rsidRDefault="003E5721" w:rsidP="001B7463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SECURITY</w:t>
      </w:r>
      <w:r w:rsidRPr="003E5721">
        <w:rPr>
          <w:b/>
          <w:bCs/>
          <w:sz w:val="30"/>
          <w:szCs w:val="30"/>
          <w:u w:val="single"/>
        </w:rPr>
        <w:t xml:space="preserve"> REQUIREMENTS</w:t>
      </w:r>
    </w:p>
    <w:p w14:paraId="741FDC00" w14:textId="7E7CB245" w:rsidR="008C29ED" w:rsidRDefault="00D90CF2" w:rsidP="00D90CF2">
      <w:pPr>
        <w:pStyle w:val="ListParagraph"/>
        <w:numPr>
          <w:ilvl w:val="0"/>
          <w:numId w:val="21"/>
        </w:numPr>
      </w:pPr>
      <w:r>
        <w:t xml:space="preserve">Allow 2-step verification </w:t>
      </w:r>
      <w:r w:rsidR="00562A02">
        <w:t>to allow maximum security when logging in to their account</w:t>
      </w:r>
    </w:p>
    <w:p w14:paraId="181F7937" w14:textId="4AD89F6C" w:rsidR="003211BD" w:rsidRDefault="003211BD" w:rsidP="00D90CF2">
      <w:pPr>
        <w:pStyle w:val="ListParagraph"/>
        <w:numPr>
          <w:ilvl w:val="0"/>
          <w:numId w:val="21"/>
        </w:numPr>
      </w:pPr>
      <w:r>
        <w:t>Allow 8-to-32-character passwords with special and uppercase characters</w:t>
      </w:r>
    </w:p>
    <w:p w14:paraId="14B11E21" w14:textId="580035F5" w:rsidR="00562A02" w:rsidRDefault="00DE35AE" w:rsidP="00D90CF2">
      <w:pPr>
        <w:pStyle w:val="ListParagraph"/>
        <w:numPr>
          <w:ilvl w:val="0"/>
          <w:numId w:val="21"/>
        </w:numPr>
      </w:pPr>
      <w:r>
        <w:t xml:space="preserve">User password will be encrypted when typed in to the </w:t>
      </w:r>
      <w:r w:rsidR="006E502F">
        <w:t>password bar</w:t>
      </w:r>
    </w:p>
    <w:p w14:paraId="22043B34" w14:textId="39725ADB" w:rsidR="006E502F" w:rsidRDefault="006E502F" w:rsidP="00D90CF2">
      <w:pPr>
        <w:pStyle w:val="ListParagraph"/>
        <w:numPr>
          <w:ilvl w:val="0"/>
          <w:numId w:val="21"/>
        </w:numPr>
      </w:pPr>
      <w:r>
        <w:t xml:space="preserve">Data access </w:t>
      </w:r>
      <w:r w:rsidR="00EC737E">
        <w:t xml:space="preserve">must proceed with the principle of least </w:t>
      </w:r>
      <w:r w:rsidR="00466D2C">
        <w:t>privilege, to ensure that the users can modify t</w:t>
      </w:r>
      <w:r w:rsidR="008E4AEE">
        <w:t>heir data and sleep data</w:t>
      </w:r>
    </w:p>
    <w:p w14:paraId="6B9E2E46" w14:textId="4C3A4F47" w:rsidR="008E4AEE" w:rsidRPr="00C33C32" w:rsidRDefault="008E4AEE" w:rsidP="00D90CF2">
      <w:pPr>
        <w:pStyle w:val="ListParagraph"/>
        <w:numPr>
          <w:ilvl w:val="0"/>
          <w:numId w:val="21"/>
        </w:numPr>
      </w:pPr>
      <w:r>
        <w:t>Users cann</w:t>
      </w:r>
      <w:r w:rsidR="005349F7">
        <w:t>ot add playlists that are private in their third-part</w:t>
      </w:r>
      <w:r w:rsidR="00BE03B9">
        <w:t>y</w:t>
      </w:r>
      <w:r w:rsidR="005349F7">
        <w:t xml:space="preserve"> </w:t>
      </w:r>
      <w:r w:rsidR="00BE03B9">
        <w:t>platform</w:t>
      </w:r>
    </w:p>
    <w:p w14:paraId="7AE75EF6" w14:textId="19124E49" w:rsidR="0081513C" w:rsidRPr="004765EA" w:rsidRDefault="0081513C" w:rsidP="0081513C">
      <w:pPr>
        <w:pStyle w:val="Heading1"/>
        <w:rPr>
          <w:b/>
          <w:bCs/>
        </w:rPr>
      </w:pPr>
      <w:bookmarkStart w:id="2" w:name="_Toc133672740"/>
      <w:r w:rsidRPr="004765EA">
        <w:rPr>
          <w:b/>
          <w:bCs/>
        </w:rPr>
        <w:lastRenderedPageBreak/>
        <w:t>Class Diagram</w:t>
      </w:r>
      <w:bookmarkEnd w:id="2"/>
      <w:r w:rsidR="000516A5">
        <w:rPr>
          <w:b/>
          <w:bCs/>
        </w:rPr>
        <w:t xml:space="preserve"> (MD)</w:t>
      </w:r>
    </w:p>
    <w:p w14:paraId="1932F33D" w14:textId="3D13C187" w:rsidR="0081513C" w:rsidRPr="004765EA" w:rsidRDefault="0081513C" w:rsidP="00BB353A">
      <w:pPr>
        <w:pStyle w:val="BodyText"/>
        <w:rPr>
          <w:i/>
          <w:iCs/>
        </w:rPr>
      </w:pPr>
      <w:r>
        <w:rPr>
          <w:noProof/>
        </w:rPr>
        <w:drawing>
          <wp:inline distT="0" distB="0" distL="0" distR="0" wp14:anchorId="35E43615" wp14:editId="07F386FD">
            <wp:extent cx="5762625" cy="5943600"/>
            <wp:effectExtent l="0" t="0" r="0" b="0"/>
            <wp:docPr id="2030380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80454" name="Picture 20303804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D836" w14:textId="765AEBBB" w:rsidR="0081513C" w:rsidRDefault="0081513C" w:rsidP="0081513C">
      <w:pPr>
        <w:pStyle w:val="Heading1"/>
        <w:rPr>
          <w:b/>
          <w:bCs/>
        </w:rPr>
      </w:pPr>
      <w:bookmarkStart w:id="3" w:name="_Toc133672741"/>
      <w:r w:rsidRPr="004765EA">
        <w:rPr>
          <w:b/>
          <w:bCs/>
        </w:rPr>
        <w:t>Use Case Diagram</w:t>
      </w:r>
      <w:bookmarkEnd w:id="3"/>
      <w:r w:rsidR="000516A5">
        <w:rPr>
          <w:b/>
          <w:bCs/>
        </w:rPr>
        <w:t xml:space="preserve"> (DC)</w:t>
      </w:r>
    </w:p>
    <w:p w14:paraId="01EE4577" w14:textId="64AA1813" w:rsidR="004026F0" w:rsidRPr="00167AB1" w:rsidRDefault="004026F0" w:rsidP="004026F0">
      <w:hyperlink r:id="rId9" w:history="1">
        <w:r w:rsidRPr="00167AB1">
          <w:rPr>
            <w:rStyle w:val="Hyperlink"/>
          </w:rPr>
          <w:t xml:space="preserve">Here is the </w:t>
        </w:r>
        <w:proofErr w:type="spellStart"/>
        <w:r w:rsidRPr="00167AB1">
          <w:rPr>
            <w:rStyle w:val="Hyperlink"/>
          </w:rPr>
          <w:t>u</w:t>
        </w:r>
        <w:r w:rsidR="00AC6726">
          <w:rPr>
            <w:rStyle w:val="Hyperlink"/>
          </w:rPr>
          <w:t>c</w:t>
        </w:r>
        <w:r w:rsidRPr="00167AB1">
          <w:rPr>
            <w:rStyle w:val="Hyperlink"/>
          </w:rPr>
          <w:t>d</w:t>
        </w:r>
        <w:proofErr w:type="spellEnd"/>
      </w:hyperlink>
    </w:p>
    <w:p w14:paraId="6DDAB2C3" w14:textId="0D25E5D1" w:rsidR="00167AB1" w:rsidRPr="00167AB1" w:rsidRDefault="00167AB1" w:rsidP="00167AB1"/>
    <w:p w14:paraId="68E68073" w14:textId="77777777" w:rsidR="00167AB1" w:rsidRPr="00167AB1" w:rsidRDefault="00167AB1" w:rsidP="00167AB1"/>
    <w:p w14:paraId="06FD58F0" w14:textId="1AF8C2B5" w:rsidR="00BB353A" w:rsidRDefault="00BB353A" w:rsidP="00BB353A">
      <w:pPr>
        <w:pStyle w:val="Heading1"/>
        <w:rPr>
          <w:b/>
          <w:bCs/>
        </w:rPr>
      </w:pPr>
      <w:bookmarkStart w:id="4" w:name="_Toc133672742"/>
      <w:r w:rsidRPr="004765EA">
        <w:rPr>
          <w:b/>
          <w:bCs/>
        </w:rPr>
        <w:lastRenderedPageBreak/>
        <w:t>Use Case Scenarios</w:t>
      </w:r>
      <w:bookmarkEnd w:id="4"/>
      <w:r w:rsidR="000516A5">
        <w:rPr>
          <w:b/>
          <w:bCs/>
        </w:rPr>
        <w:t xml:space="preserve"> (MC)</w:t>
      </w:r>
    </w:p>
    <w:p w14:paraId="21FE29E7" w14:textId="384C4E63" w:rsidR="00167AB1" w:rsidRPr="00167AB1" w:rsidRDefault="00167AB1" w:rsidP="00167AB1">
      <w:hyperlink r:id="rId10" w:history="1">
        <w:r w:rsidRPr="00167AB1">
          <w:rPr>
            <w:rStyle w:val="Hyperlink"/>
          </w:rPr>
          <w:t xml:space="preserve">Here is the </w:t>
        </w:r>
        <w:proofErr w:type="spellStart"/>
        <w:r w:rsidRPr="00167AB1">
          <w:rPr>
            <w:rStyle w:val="Hyperlink"/>
          </w:rPr>
          <w:t>ucdd</w:t>
        </w:r>
        <w:proofErr w:type="spellEnd"/>
      </w:hyperlink>
    </w:p>
    <w:p w14:paraId="4D4B4C87" w14:textId="54525A31" w:rsidR="00BB353A" w:rsidRDefault="00BB353A" w:rsidP="00BB353A">
      <w:pPr>
        <w:pStyle w:val="Heading1"/>
        <w:rPr>
          <w:b/>
          <w:bCs/>
        </w:rPr>
      </w:pPr>
      <w:bookmarkStart w:id="5" w:name="_Toc133672743"/>
      <w:r w:rsidRPr="004765EA">
        <w:rPr>
          <w:b/>
          <w:bCs/>
        </w:rPr>
        <w:t>System Sequence Charts</w:t>
      </w:r>
      <w:bookmarkEnd w:id="5"/>
      <w:r w:rsidR="000516A5">
        <w:rPr>
          <w:b/>
          <w:bCs/>
        </w:rPr>
        <w:t xml:space="preserve"> (DC)</w:t>
      </w:r>
    </w:p>
    <w:p w14:paraId="03763B01" w14:textId="5F013C11" w:rsidR="00167AB1" w:rsidRPr="00167AB1" w:rsidRDefault="00167AB1" w:rsidP="00167AB1">
      <w:hyperlink r:id="rId11" w:history="1">
        <w:r w:rsidRPr="00167AB1">
          <w:rPr>
            <w:rStyle w:val="Hyperlink"/>
          </w:rPr>
          <w:t xml:space="preserve">Here is the </w:t>
        </w:r>
        <w:proofErr w:type="spellStart"/>
        <w:r w:rsidR="00AC6726">
          <w:rPr>
            <w:rStyle w:val="Hyperlink"/>
          </w:rPr>
          <w:t>ssc</w:t>
        </w:r>
        <w:proofErr w:type="spellEnd"/>
      </w:hyperlink>
    </w:p>
    <w:p w14:paraId="65AB9B6B" w14:textId="77777777" w:rsidR="00167AB1" w:rsidRPr="00167AB1" w:rsidRDefault="00167AB1" w:rsidP="00167AB1"/>
    <w:sectPr w:rsidR="00167AB1" w:rsidRPr="00167AB1" w:rsidSect="000C188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440" w:bottom="1440" w:left="1440" w:header="720" w:footer="960" w:gutter="0"/>
      <w:pgNumType w:start="0"/>
      <w:cols w:space="24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5A042" w14:textId="77777777" w:rsidR="00095E89" w:rsidRDefault="00095E89">
      <w:r>
        <w:separator/>
      </w:r>
    </w:p>
  </w:endnote>
  <w:endnote w:type="continuationSeparator" w:id="0">
    <w:p w14:paraId="210E9D3A" w14:textId="77777777" w:rsidR="00095E89" w:rsidRDefault="00095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B1017" w14:textId="77777777" w:rsidR="0060299B" w:rsidRDefault="0060299B">
    <w:pPr>
      <w:pStyle w:val="FooterFirst"/>
      <w:rPr>
        <w:rFonts w:cs="Arial"/>
      </w:rPr>
    </w:pP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D5CDF">
      <w:rPr>
        <w:rStyle w:val="PageNumber"/>
        <w:noProof/>
      </w:rPr>
      <w:t>2</w:t>
    </w:r>
    <w:r>
      <w:rPr>
        <w:rStyle w:val="PageNumber"/>
      </w:rPr>
      <w:fldChar w:fldCharType="end"/>
    </w:r>
  </w:p>
  <w:p w14:paraId="5415026B" w14:textId="77777777" w:rsidR="0060299B" w:rsidRDefault="0060299B">
    <w:pPr>
      <w:ind w:left="-10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7E21FC" w14:paraId="4189F5DE" w14:textId="77777777" w:rsidTr="517E21FC">
      <w:trPr>
        <w:trHeight w:val="300"/>
      </w:trPr>
      <w:tc>
        <w:tcPr>
          <w:tcW w:w="3120" w:type="dxa"/>
        </w:tcPr>
        <w:p w14:paraId="024064FD" w14:textId="1DA2CF3E" w:rsidR="517E21FC" w:rsidRDefault="517E21FC" w:rsidP="517E21FC">
          <w:pPr>
            <w:pStyle w:val="Header"/>
            <w:ind w:left="-115"/>
          </w:pPr>
        </w:p>
      </w:tc>
      <w:tc>
        <w:tcPr>
          <w:tcW w:w="3120" w:type="dxa"/>
        </w:tcPr>
        <w:p w14:paraId="60E2BE50" w14:textId="6068AAD3" w:rsidR="517E21FC" w:rsidRDefault="517E21FC" w:rsidP="517E21FC">
          <w:pPr>
            <w:pStyle w:val="Header"/>
            <w:jc w:val="center"/>
          </w:pPr>
        </w:p>
      </w:tc>
      <w:tc>
        <w:tcPr>
          <w:tcW w:w="3120" w:type="dxa"/>
        </w:tcPr>
        <w:p w14:paraId="011BAC6A" w14:textId="0D9D5C12" w:rsidR="517E21FC" w:rsidRDefault="517E21FC" w:rsidP="517E21FC">
          <w:pPr>
            <w:pStyle w:val="Header"/>
            <w:ind w:right="-115"/>
            <w:jc w:val="right"/>
          </w:pPr>
        </w:p>
      </w:tc>
    </w:tr>
  </w:tbl>
  <w:p w14:paraId="74C7DAD0" w14:textId="4670A04A" w:rsidR="0038744A" w:rsidRDefault="003874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7E21FC" w14:paraId="33AF4712" w14:textId="77777777" w:rsidTr="517E21FC">
      <w:trPr>
        <w:trHeight w:val="300"/>
      </w:trPr>
      <w:tc>
        <w:tcPr>
          <w:tcW w:w="3120" w:type="dxa"/>
        </w:tcPr>
        <w:p w14:paraId="79696654" w14:textId="15497A63" w:rsidR="517E21FC" w:rsidRDefault="517E21FC" w:rsidP="517E21FC">
          <w:pPr>
            <w:pStyle w:val="Header"/>
            <w:ind w:left="-115"/>
          </w:pPr>
        </w:p>
      </w:tc>
      <w:tc>
        <w:tcPr>
          <w:tcW w:w="3120" w:type="dxa"/>
        </w:tcPr>
        <w:p w14:paraId="57C2ED38" w14:textId="4EC0E2FF" w:rsidR="517E21FC" w:rsidRDefault="517E21FC" w:rsidP="517E21FC">
          <w:pPr>
            <w:pStyle w:val="Header"/>
            <w:jc w:val="center"/>
          </w:pPr>
        </w:p>
      </w:tc>
      <w:tc>
        <w:tcPr>
          <w:tcW w:w="3120" w:type="dxa"/>
        </w:tcPr>
        <w:p w14:paraId="34D4A8C6" w14:textId="672A83B1" w:rsidR="517E21FC" w:rsidRDefault="517E21FC" w:rsidP="517E21FC">
          <w:pPr>
            <w:pStyle w:val="Header"/>
            <w:ind w:right="-115"/>
            <w:jc w:val="right"/>
          </w:pPr>
        </w:p>
      </w:tc>
    </w:tr>
  </w:tbl>
  <w:p w14:paraId="207BD225" w14:textId="1342BBB3" w:rsidR="0038744A" w:rsidRDefault="003874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496FD" w14:textId="77777777" w:rsidR="00095E89" w:rsidRDefault="00095E89">
      <w:r>
        <w:separator/>
      </w:r>
    </w:p>
  </w:footnote>
  <w:footnote w:type="continuationSeparator" w:id="0">
    <w:p w14:paraId="64CB1E95" w14:textId="77777777" w:rsidR="00095E89" w:rsidRDefault="00095E89">
      <w:r>
        <w:separator/>
      </w:r>
    </w:p>
  </w:footnote>
  <w:footnote w:type="continuationNotice" w:id="1">
    <w:p w14:paraId="2A536240" w14:textId="77777777" w:rsidR="00095E89" w:rsidRDefault="00095E89">
      <w:pPr>
        <w:rPr>
          <w:i/>
          <w:sz w:val="18"/>
        </w:rPr>
      </w:pPr>
      <w:r>
        <w:rPr>
          <w:i/>
          <w:sz w:val="18"/>
        </w:rPr>
        <w:t>(footnote continued)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206D" w14:textId="77777777" w:rsidR="0060299B" w:rsidRDefault="00E76C7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1" layoutInCell="0" allowOverlap="1" wp14:anchorId="2EB8F4AA" wp14:editId="088EE23F">
              <wp:simplePos x="0" y="0"/>
              <wp:positionH relativeFrom="page">
                <wp:posOffset>5255895</wp:posOffset>
              </wp:positionH>
              <wp:positionV relativeFrom="page">
                <wp:posOffset>1082040</wp:posOffset>
              </wp:positionV>
              <wp:extent cx="1371600" cy="76200"/>
              <wp:effectExtent l="0" t="0" r="0" b="0"/>
              <wp:wrapNone/>
              <wp:docPr id="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71600" cy="762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 w="3175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64A8AE" id="Rectangle 11" o:spid="_x0000_s1026" style="position:absolute;margin-left:413.85pt;margin-top:85.2pt;width:108pt;height:6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" o:allowincell="f" fillcolor="#c8c8c8" strokecolor="white" strokeweight="2.5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7E21FC" w14:paraId="6925D3A4" w14:textId="77777777" w:rsidTr="517E21FC">
      <w:trPr>
        <w:trHeight w:val="300"/>
      </w:trPr>
      <w:tc>
        <w:tcPr>
          <w:tcW w:w="3120" w:type="dxa"/>
        </w:tcPr>
        <w:p w14:paraId="104B2DA0" w14:textId="1F2AF910" w:rsidR="517E21FC" w:rsidRDefault="517E21FC" w:rsidP="517E21FC">
          <w:pPr>
            <w:pStyle w:val="Header"/>
            <w:ind w:left="-115"/>
          </w:pPr>
        </w:p>
      </w:tc>
      <w:tc>
        <w:tcPr>
          <w:tcW w:w="3120" w:type="dxa"/>
        </w:tcPr>
        <w:p w14:paraId="5F93F502" w14:textId="00991A45" w:rsidR="517E21FC" w:rsidRDefault="517E21FC" w:rsidP="517E21FC">
          <w:pPr>
            <w:pStyle w:val="Header"/>
            <w:jc w:val="center"/>
          </w:pPr>
        </w:p>
      </w:tc>
      <w:tc>
        <w:tcPr>
          <w:tcW w:w="3120" w:type="dxa"/>
        </w:tcPr>
        <w:p w14:paraId="0DE911EE" w14:textId="0B702816" w:rsidR="517E21FC" w:rsidRDefault="517E21FC" w:rsidP="517E21FC">
          <w:pPr>
            <w:pStyle w:val="Header"/>
            <w:ind w:right="-115"/>
            <w:jc w:val="right"/>
          </w:pPr>
        </w:p>
      </w:tc>
    </w:tr>
  </w:tbl>
  <w:p w14:paraId="33A49820" w14:textId="0DDA07F2" w:rsidR="0038744A" w:rsidRDefault="003874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7E21FC" w14:paraId="3A8B26DE" w14:textId="77777777" w:rsidTr="517E21FC">
      <w:trPr>
        <w:trHeight w:val="300"/>
      </w:trPr>
      <w:tc>
        <w:tcPr>
          <w:tcW w:w="3120" w:type="dxa"/>
        </w:tcPr>
        <w:p w14:paraId="2F55520B" w14:textId="6F77AF09" w:rsidR="517E21FC" w:rsidRDefault="517E21FC" w:rsidP="517E21FC">
          <w:pPr>
            <w:pStyle w:val="Header"/>
            <w:ind w:left="-115"/>
          </w:pPr>
        </w:p>
      </w:tc>
      <w:tc>
        <w:tcPr>
          <w:tcW w:w="3120" w:type="dxa"/>
        </w:tcPr>
        <w:p w14:paraId="55417F47" w14:textId="0511BF12" w:rsidR="517E21FC" w:rsidRDefault="517E21FC" w:rsidP="517E21FC">
          <w:pPr>
            <w:pStyle w:val="Header"/>
            <w:jc w:val="center"/>
          </w:pPr>
        </w:p>
      </w:tc>
      <w:tc>
        <w:tcPr>
          <w:tcW w:w="3120" w:type="dxa"/>
        </w:tcPr>
        <w:p w14:paraId="606EB73E" w14:textId="027FBB35" w:rsidR="517E21FC" w:rsidRDefault="517E21FC" w:rsidP="517E21FC">
          <w:pPr>
            <w:pStyle w:val="Header"/>
            <w:ind w:right="-115"/>
            <w:jc w:val="right"/>
          </w:pPr>
        </w:p>
      </w:tc>
    </w:tr>
  </w:tbl>
  <w:p w14:paraId="6F6E13C6" w14:textId="5B68DC96" w:rsidR="0038744A" w:rsidRDefault="0038744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 w15:restartNumberingAfterBreak="0">
    <w:nsid w:val="0E7D13E4"/>
    <w:multiLevelType w:val="singleLevel"/>
    <w:tmpl w:val="960A983A"/>
    <w:lvl w:ilvl="0">
      <w:start w:val="1"/>
      <w:numFmt w:val="none"/>
      <w:lvlText w:val=""/>
      <w:legacy w:legacy="1" w:legacySpace="0" w:legacyIndent="0"/>
      <w:lvlJc w:val="left"/>
    </w:lvl>
  </w:abstractNum>
  <w:abstractNum w:abstractNumId="2" w15:restartNumberingAfterBreak="0">
    <w:nsid w:val="201D3CE7"/>
    <w:multiLevelType w:val="hybridMultilevel"/>
    <w:tmpl w:val="AE7A0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21E9B"/>
    <w:multiLevelType w:val="singleLevel"/>
    <w:tmpl w:val="8DCEB282"/>
    <w:lvl w:ilvl="0">
      <w:start w:val="1"/>
      <w:numFmt w:val="decimal"/>
      <w:lvlText w:val="%1."/>
      <w:legacy w:legacy="1" w:legacySpace="0" w:legacyIndent="360"/>
      <w:lvlJc w:val="left"/>
      <w:pPr>
        <w:ind w:left="1800" w:hanging="360"/>
      </w:pPr>
      <w:rPr>
        <w:rFonts w:ascii="Arial" w:hAnsi="Arial" w:hint="default"/>
        <w:b/>
        <w:i w:val="0"/>
        <w:sz w:val="18"/>
      </w:rPr>
    </w:lvl>
  </w:abstractNum>
  <w:abstractNum w:abstractNumId="4" w15:restartNumberingAfterBreak="0">
    <w:nsid w:val="28335B68"/>
    <w:multiLevelType w:val="hybridMultilevel"/>
    <w:tmpl w:val="3DD2F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9076C"/>
    <w:multiLevelType w:val="hybridMultilevel"/>
    <w:tmpl w:val="7E922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72F5D"/>
    <w:multiLevelType w:val="singleLevel"/>
    <w:tmpl w:val="8CF41354"/>
    <w:lvl w:ilvl="0">
      <w:start w:val="1"/>
      <w:numFmt w:val="none"/>
      <w:lvlText w:val=""/>
      <w:legacy w:legacy="1" w:legacySpace="0" w:legacyIndent="0"/>
      <w:lvlJc w:val="left"/>
    </w:lvl>
  </w:abstractNum>
  <w:abstractNum w:abstractNumId="7" w15:restartNumberingAfterBreak="0">
    <w:nsid w:val="471A63F1"/>
    <w:multiLevelType w:val="singleLevel"/>
    <w:tmpl w:val="C25CBB00"/>
    <w:lvl w:ilvl="0">
      <w:start w:val="1"/>
      <w:numFmt w:val="none"/>
      <w:lvlText w:val=""/>
      <w:legacy w:legacy="1" w:legacySpace="0" w:legacyIndent="0"/>
      <w:lvlJc w:val="left"/>
    </w:lvl>
  </w:abstractNum>
  <w:abstractNum w:abstractNumId="8" w15:restartNumberingAfterBreak="0">
    <w:nsid w:val="473043F4"/>
    <w:multiLevelType w:val="singleLevel"/>
    <w:tmpl w:val="687A89DA"/>
    <w:lvl w:ilvl="0">
      <w:start w:val="1"/>
      <w:numFmt w:val="none"/>
      <w:lvlText w:val=""/>
      <w:legacy w:legacy="1" w:legacySpace="0" w:legacyIndent="0"/>
      <w:lvlJc w:val="left"/>
    </w:lvl>
  </w:abstractNum>
  <w:abstractNum w:abstractNumId="9" w15:restartNumberingAfterBreak="0">
    <w:nsid w:val="69D73061"/>
    <w:multiLevelType w:val="hybridMultilevel"/>
    <w:tmpl w:val="C8063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DB42D0"/>
    <w:multiLevelType w:val="singleLevel"/>
    <w:tmpl w:val="D5EECCA4"/>
    <w:lvl w:ilvl="0">
      <w:start w:val="1"/>
      <w:numFmt w:val="decimal"/>
      <w:lvlText w:val="%1."/>
      <w:legacy w:legacy="1" w:legacySpace="0" w:legacyIndent="360"/>
      <w:lvlJc w:val="left"/>
      <w:pPr>
        <w:ind w:left="1440" w:hanging="360"/>
      </w:pPr>
    </w:lvl>
  </w:abstractNum>
  <w:abstractNum w:abstractNumId="11" w15:restartNumberingAfterBreak="0">
    <w:nsid w:val="6F531E9D"/>
    <w:multiLevelType w:val="hybridMultilevel"/>
    <w:tmpl w:val="80B66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A76F65"/>
    <w:multiLevelType w:val="singleLevel"/>
    <w:tmpl w:val="86F87C5E"/>
    <w:lvl w:ilvl="0">
      <w:start w:val="1"/>
      <w:numFmt w:val="none"/>
      <w:lvlText w:val=""/>
      <w:legacy w:legacy="1" w:legacySpace="0" w:legacyIndent="0"/>
      <w:lvlJc w:val="left"/>
    </w:lvl>
  </w:abstractNum>
  <w:abstractNum w:abstractNumId="13" w15:restartNumberingAfterBreak="0">
    <w:nsid w:val="7CC022E2"/>
    <w:multiLevelType w:val="hybridMultilevel"/>
    <w:tmpl w:val="BF605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719831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  <w:sz w:val="22"/>
        </w:rPr>
      </w:lvl>
    </w:lvlOverride>
  </w:num>
  <w:num w:numId="2" w16cid:durableId="328290754">
    <w:abstractNumId w:val="3"/>
  </w:num>
  <w:num w:numId="3" w16cid:durableId="1766918206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Arial" w:hAnsi="Arial" w:hint="default"/>
          <w:sz w:val="22"/>
        </w:rPr>
      </w:lvl>
    </w:lvlOverride>
  </w:num>
  <w:num w:numId="4" w16cid:durableId="147551096">
    <w:abstractNumId w:val="0"/>
    <w:lvlOverride w:ilvl="0">
      <w:lvl w:ilvl="0">
        <w:start w:val="1"/>
        <w:numFmt w:val="bullet"/>
        <w:pStyle w:val="ListBullet"/>
        <w:lvlText w:val="n"/>
        <w:legacy w:legacy="1" w:legacySpace="0" w:legacyIndent="360"/>
        <w:lvlJc w:val="left"/>
        <w:pPr>
          <w:ind w:left="1440" w:hanging="360"/>
        </w:pPr>
        <w:rPr>
          <w:rFonts w:ascii="Times" w:hAnsi="Times" w:hint="default"/>
          <w:sz w:val="16"/>
        </w:rPr>
      </w:lvl>
    </w:lvlOverride>
  </w:num>
  <w:num w:numId="5" w16cid:durableId="546071864">
    <w:abstractNumId w:val="0"/>
    <w:lvlOverride w:ilvl="0">
      <w:lvl w:ilvl="0">
        <w:start w:val="1"/>
        <w:numFmt w:val="bullet"/>
        <w:pStyle w:val="ListBullet"/>
        <w:lvlText w:val="n"/>
        <w:legacy w:legacy="1" w:legacySpace="0" w:legacyIndent="360"/>
        <w:lvlJc w:val="left"/>
        <w:pPr>
          <w:ind w:left="1800" w:hanging="360"/>
        </w:pPr>
        <w:rPr>
          <w:rFonts w:ascii="Times" w:hAnsi="Times" w:hint="default"/>
          <w:sz w:val="12"/>
        </w:rPr>
      </w:lvl>
    </w:lvlOverride>
  </w:num>
  <w:num w:numId="6" w16cid:durableId="1854106330">
    <w:abstractNumId w:val="1"/>
  </w:num>
  <w:num w:numId="7" w16cid:durableId="174459956">
    <w:abstractNumId w:val="7"/>
  </w:num>
  <w:num w:numId="8" w16cid:durableId="2015496525">
    <w:abstractNumId w:val="6"/>
  </w:num>
  <w:num w:numId="9" w16cid:durableId="683475956">
    <w:abstractNumId w:val="12"/>
  </w:num>
  <w:num w:numId="10" w16cid:durableId="334960334">
    <w:abstractNumId w:val="8"/>
  </w:num>
  <w:num w:numId="11" w16cid:durableId="2004239026">
    <w:abstractNumId w:val="10"/>
  </w:num>
  <w:num w:numId="12" w16cid:durableId="493498546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800" w:hanging="360"/>
        </w:pPr>
      </w:lvl>
    </w:lvlOverride>
  </w:num>
  <w:num w:numId="13" w16cid:durableId="1772361170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2160" w:hanging="360"/>
        </w:pPr>
      </w:lvl>
    </w:lvlOverride>
  </w:num>
  <w:num w:numId="14" w16cid:durableId="269747280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2520" w:hanging="360"/>
        </w:pPr>
      </w:lvl>
    </w:lvlOverride>
  </w:num>
  <w:num w:numId="15" w16cid:durableId="188762457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2880" w:hanging="360"/>
        </w:pPr>
      </w:lvl>
    </w:lvlOverride>
  </w:num>
  <w:num w:numId="16" w16cid:durableId="1234046701">
    <w:abstractNumId w:val="2"/>
  </w:num>
  <w:num w:numId="17" w16cid:durableId="26685737">
    <w:abstractNumId w:val="4"/>
  </w:num>
  <w:num w:numId="18" w16cid:durableId="356783159">
    <w:abstractNumId w:val="5"/>
  </w:num>
  <w:num w:numId="19" w16cid:durableId="614215014">
    <w:abstractNumId w:val="13"/>
  </w:num>
  <w:num w:numId="20" w16cid:durableId="367603680">
    <w:abstractNumId w:val="9"/>
  </w:num>
  <w:num w:numId="21" w16cid:durableId="8213850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evenAndOddHeaders/>
  <w:drawingGridHorizontalSpacing w:val="187"/>
  <w:drawingGridVerticalSpacing w:val="187"/>
  <w:doNotUseMarginsForDrawingGridOrigin/>
  <w:drawingGridHorizontalOrigin w:val="1699"/>
  <w:drawingGridVerticalOrigin w:val="1987"/>
  <w:doNotShadeFormData/>
  <w:noPunctuationKerning/>
  <w:characterSpacingControl w:val="doNotCompress"/>
  <w:hdrShapeDefaults>
    <o:shapedefaults v:ext="edit" spidmax="2050">
      <o:colormru v:ext="edit" colors="#d2d2d2,#cdcdcd,#c8c8c8"/>
    </o:shapedefaults>
  </w:hdrShapeDefaults>
  <w:footnotePr>
    <w:footnote w:id="-1"/>
    <w:footnote w:id="0"/>
    <w:footnote w:id="1"/>
  </w:footnotePr>
  <w:endnotePr>
    <w:endnote w:id="-1"/>
    <w:endnote w:id="0"/>
  </w:endnotePr>
  <w:compat>
    <w:suppressTop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13C"/>
    <w:rsid w:val="0000147A"/>
    <w:rsid w:val="0001075D"/>
    <w:rsid w:val="00012F71"/>
    <w:rsid w:val="000132AB"/>
    <w:rsid w:val="00017F46"/>
    <w:rsid w:val="00021302"/>
    <w:rsid w:val="00024655"/>
    <w:rsid w:val="00027DE8"/>
    <w:rsid w:val="00030760"/>
    <w:rsid w:val="00043695"/>
    <w:rsid w:val="000516A5"/>
    <w:rsid w:val="00063F94"/>
    <w:rsid w:val="000705F5"/>
    <w:rsid w:val="000731A9"/>
    <w:rsid w:val="000751E1"/>
    <w:rsid w:val="00084D57"/>
    <w:rsid w:val="00095E89"/>
    <w:rsid w:val="000A39A6"/>
    <w:rsid w:val="000A4704"/>
    <w:rsid w:val="000A6744"/>
    <w:rsid w:val="000A7426"/>
    <w:rsid w:val="000B05B7"/>
    <w:rsid w:val="000B7484"/>
    <w:rsid w:val="000C188C"/>
    <w:rsid w:val="000C6AC0"/>
    <w:rsid w:val="000C7CF1"/>
    <w:rsid w:val="000D043D"/>
    <w:rsid w:val="000D0663"/>
    <w:rsid w:val="000D5C01"/>
    <w:rsid w:val="000E0AB5"/>
    <w:rsid w:val="000E60AB"/>
    <w:rsid w:val="000E7752"/>
    <w:rsid w:val="000F0E14"/>
    <w:rsid w:val="000F0F9D"/>
    <w:rsid w:val="000F2D78"/>
    <w:rsid w:val="000F6327"/>
    <w:rsid w:val="000F7D1D"/>
    <w:rsid w:val="00107AEC"/>
    <w:rsid w:val="001128C6"/>
    <w:rsid w:val="00114809"/>
    <w:rsid w:val="001243DD"/>
    <w:rsid w:val="001257F9"/>
    <w:rsid w:val="0013463E"/>
    <w:rsid w:val="00134E2B"/>
    <w:rsid w:val="001452BE"/>
    <w:rsid w:val="00147B2C"/>
    <w:rsid w:val="0016019A"/>
    <w:rsid w:val="00163D4A"/>
    <w:rsid w:val="001673DF"/>
    <w:rsid w:val="00167AB1"/>
    <w:rsid w:val="00171CFD"/>
    <w:rsid w:val="00174D24"/>
    <w:rsid w:val="00180794"/>
    <w:rsid w:val="00181C96"/>
    <w:rsid w:val="00187D78"/>
    <w:rsid w:val="00194BBA"/>
    <w:rsid w:val="001A1285"/>
    <w:rsid w:val="001A1D6A"/>
    <w:rsid w:val="001A7F2A"/>
    <w:rsid w:val="001B3D75"/>
    <w:rsid w:val="001B7463"/>
    <w:rsid w:val="001C1DA1"/>
    <w:rsid w:val="001C3F26"/>
    <w:rsid w:val="001C4B17"/>
    <w:rsid w:val="001D02D0"/>
    <w:rsid w:val="001D1635"/>
    <w:rsid w:val="001D2ED3"/>
    <w:rsid w:val="001D38C7"/>
    <w:rsid w:val="001D4F6A"/>
    <w:rsid w:val="001D5E31"/>
    <w:rsid w:val="001D602D"/>
    <w:rsid w:val="001D7AC0"/>
    <w:rsid w:val="001E34BB"/>
    <w:rsid w:val="001E3F43"/>
    <w:rsid w:val="001E4155"/>
    <w:rsid w:val="001F1B71"/>
    <w:rsid w:val="001F6A47"/>
    <w:rsid w:val="001F74AD"/>
    <w:rsid w:val="0020135B"/>
    <w:rsid w:val="00201BFD"/>
    <w:rsid w:val="00205F71"/>
    <w:rsid w:val="0020693B"/>
    <w:rsid w:val="002101D4"/>
    <w:rsid w:val="00211D22"/>
    <w:rsid w:val="00212B1E"/>
    <w:rsid w:val="00212E0C"/>
    <w:rsid w:val="002140E3"/>
    <w:rsid w:val="002216AB"/>
    <w:rsid w:val="00222D6F"/>
    <w:rsid w:val="002245C8"/>
    <w:rsid w:val="00225CE6"/>
    <w:rsid w:val="002370F1"/>
    <w:rsid w:val="00242B95"/>
    <w:rsid w:val="00243818"/>
    <w:rsid w:val="00243DD6"/>
    <w:rsid w:val="002452AC"/>
    <w:rsid w:val="002470AD"/>
    <w:rsid w:val="002507F1"/>
    <w:rsid w:val="002562ED"/>
    <w:rsid w:val="002618F5"/>
    <w:rsid w:val="00273E96"/>
    <w:rsid w:val="00275050"/>
    <w:rsid w:val="0027605E"/>
    <w:rsid w:val="002823D8"/>
    <w:rsid w:val="00287F61"/>
    <w:rsid w:val="00293D67"/>
    <w:rsid w:val="00294FFC"/>
    <w:rsid w:val="002A160F"/>
    <w:rsid w:val="002A212C"/>
    <w:rsid w:val="002A2544"/>
    <w:rsid w:val="002A5530"/>
    <w:rsid w:val="002A6379"/>
    <w:rsid w:val="002B5F42"/>
    <w:rsid w:val="002D20DF"/>
    <w:rsid w:val="002D7086"/>
    <w:rsid w:val="002E02A3"/>
    <w:rsid w:val="002E1FBA"/>
    <w:rsid w:val="002E6086"/>
    <w:rsid w:val="002F10AC"/>
    <w:rsid w:val="002F4209"/>
    <w:rsid w:val="002F5306"/>
    <w:rsid w:val="003006E2"/>
    <w:rsid w:val="00301012"/>
    <w:rsid w:val="003044E0"/>
    <w:rsid w:val="00304A62"/>
    <w:rsid w:val="0030753B"/>
    <w:rsid w:val="00311C15"/>
    <w:rsid w:val="00313511"/>
    <w:rsid w:val="003158A6"/>
    <w:rsid w:val="00315D7A"/>
    <w:rsid w:val="00317210"/>
    <w:rsid w:val="00320DF7"/>
    <w:rsid w:val="003211BD"/>
    <w:rsid w:val="00322371"/>
    <w:rsid w:val="003277BE"/>
    <w:rsid w:val="00331386"/>
    <w:rsid w:val="00335B96"/>
    <w:rsid w:val="00335E36"/>
    <w:rsid w:val="0034364D"/>
    <w:rsid w:val="00343F48"/>
    <w:rsid w:val="003474B3"/>
    <w:rsid w:val="00356389"/>
    <w:rsid w:val="00356F98"/>
    <w:rsid w:val="0036442D"/>
    <w:rsid w:val="00364CC6"/>
    <w:rsid w:val="00385395"/>
    <w:rsid w:val="0038744A"/>
    <w:rsid w:val="00397E2E"/>
    <w:rsid w:val="003B270C"/>
    <w:rsid w:val="003B52BB"/>
    <w:rsid w:val="003C2C64"/>
    <w:rsid w:val="003C44A9"/>
    <w:rsid w:val="003C6323"/>
    <w:rsid w:val="003D2AD3"/>
    <w:rsid w:val="003D3AA9"/>
    <w:rsid w:val="003D5CDF"/>
    <w:rsid w:val="003D60BE"/>
    <w:rsid w:val="003E1C04"/>
    <w:rsid w:val="003E5721"/>
    <w:rsid w:val="003F2940"/>
    <w:rsid w:val="003F47EF"/>
    <w:rsid w:val="003F794B"/>
    <w:rsid w:val="004026F0"/>
    <w:rsid w:val="00402772"/>
    <w:rsid w:val="00406E9F"/>
    <w:rsid w:val="00410A2C"/>
    <w:rsid w:val="004119A8"/>
    <w:rsid w:val="004137E5"/>
    <w:rsid w:val="0041512E"/>
    <w:rsid w:val="00417AAF"/>
    <w:rsid w:val="0042130C"/>
    <w:rsid w:val="00423056"/>
    <w:rsid w:val="00425F06"/>
    <w:rsid w:val="00427345"/>
    <w:rsid w:val="00431A09"/>
    <w:rsid w:val="0044007A"/>
    <w:rsid w:val="00442670"/>
    <w:rsid w:val="00445FE9"/>
    <w:rsid w:val="0045782C"/>
    <w:rsid w:val="0046151D"/>
    <w:rsid w:val="00461FEA"/>
    <w:rsid w:val="0046555F"/>
    <w:rsid w:val="004656AD"/>
    <w:rsid w:val="00466D2C"/>
    <w:rsid w:val="00467C1A"/>
    <w:rsid w:val="00470F10"/>
    <w:rsid w:val="00473A3B"/>
    <w:rsid w:val="00474DAB"/>
    <w:rsid w:val="004765EA"/>
    <w:rsid w:val="00480F07"/>
    <w:rsid w:val="00485DD9"/>
    <w:rsid w:val="004A33B8"/>
    <w:rsid w:val="004B27F1"/>
    <w:rsid w:val="004B313C"/>
    <w:rsid w:val="004B37C5"/>
    <w:rsid w:val="004B78BF"/>
    <w:rsid w:val="004C1FC6"/>
    <w:rsid w:val="004C25BB"/>
    <w:rsid w:val="004C3B2F"/>
    <w:rsid w:val="004C770D"/>
    <w:rsid w:val="004C7F1E"/>
    <w:rsid w:val="004E0034"/>
    <w:rsid w:val="004F2A49"/>
    <w:rsid w:val="004F4E6E"/>
    <w:rsid w:val="00504444"/>
    <w:rsid w:val="00504498"/>
    <w:rsid w:val="005112A7"/>
    <w:rsid w:val="00514A23"/>
    <w:rsid w:val="005200B8"/>
    <w:rsid w:val="005307F1"/>
    <w:rsid w:val="00530DA7"/>
    <w:rsid w:val="005349F7"/>
    <w:rsid w:val="00542D5A"/>
    <w:rsid w:val="00545079"/>
    <w:rsid w:val="00547DF0"/>
    <w:rsid w:val="00557BB6"/>
    <w:rsid w:val="00562A02"/>
    <w:rsid w:val="00570944"/>
    <w:rsid w:val="00571831"/>
    <w:rsid w:val="00576AF8"/>
    <w:rsid w:val="005805BB"/>
    <w:rsid w:val="00580686"/>
    <w:rsid w:val="00585F35"/>
    <w:rsid w:val="00590B0F"/>
    <w:rsid w:val="005917D7"/>
    <w:rsid w:val="00592921"/>
    <w:rsid w:val="00594F25"/>
    <w:rsid w:val="00595DD7"/>
    <w:rsid w:val="005A42B9"/>
    <w:rsid w:val="005B557A"/>
    <w:rsid w:val="005C1470"/>
    <w:rsid w:val="005C64D9"/>
    <w:rsid w:val="005D1E1F"/>
    <w:rsid w:val="005D5460"/>
    <w:rsid w:val="005D6769"/>
    <w:rsid w:val="005D7810"/>
    <w:rsid w:val="005E0140"/>
    <w:rsid w:val="005E4A58"/>
    <w:rsid w:val="005E627C"/>
    <w:rsid w:val="005F24A6"/>
    <w:rsid w:val="0060000E"/>
    <w:rsid w:val="006027F3"/>
    <w:rsid w:val="0060299B"/>
    <w:rsid w:val="00606040"/>
    <w:rsid w:val="00612677"/>
    <w:rsid w:val="006155A8"/>
    <w:rsid w:val="00627825"/>
    <w:rsid w:val="00631191"/>
    <w:rsid w:val="006439FB"/>
    <w:rsid w:val="0064461C"/>
    <w:rsid w:val="00645F5C"/>
    <w:rsid w:val="00654C13"/>
    <w:rsid w:val="00654D32"/>
    <w:rsid w:val="00657D19"/>
    <w:rsid w:val="00663922"/>
    <w:rsid w:val="00665D5E"/>
    <w:rsid w:val="00670366"/>
    <w:rsid w:val="00672D18"/>
    <w:rsid w:val="00673BCF"/>
    <w:rsid w:val="00682629"/>
    <w:rsid w:val="00683B08"/>
    <w:rsid w:val="006942AF"/>
    <w:rsid w:val="006956DB"/>
    <w:rsid w:val="00696FF1"/>
    <w:rsid w:val="006975F7"/>
    <w:rsid w:val="006A181B"/>
    <w:rsid w:val="006A1BFE"/>
    <w:rsid w:val="006A27B0"/>
    <w:rsid w:val="006A2F4D"/>
    <w:rsid w:val="006A3E5A"/>
    <w:rsid w:val="006A6E5D"/>
    <w:rsid w:val="006B37AD"/>
    <w:rsid w:val="006B52CD"/>
    <w:rsid w:val="006B7F5B"/>
    <w:rsid w:val="006D026A"/>
    <w:rsid w:val="006D1A3E"/>
    <w:rsid w:val="006D456A"/>
    <w:rsid w:val="006E49F9"/>
    <w:rsid w:val="006E502F"/>
    <w:rsid w:val="006E63BE"/>
    <w:rsid w:val="006E7066"/>
    <w:rsid w:val="006F45C7"/>
    <w:rsid w:val="0070076D"/>
    <w:rsid w:val="0070270C"/>
    <w:rsid w:val="00713BE0"/>
    <w:rsid w:val="00716A25"/>
    <w:rsid w:val="00720E33"/>
    <w:rsid w:val="00722EF3"/>
    <w:rsid w:val="00732E9F"/>
    <w:rsid w:val="007340F0"/>
    <w:rsid w:val="00740D3A"/>
    <w:rsid w:val="0074605B"/>
    <w:rsid w:val="00746543"/>
    <w:rsid w:val="00754694"/>
    <w:rsid w:val="00762A66"/>
    <w:rsid w:val="007677C3"/>
    <w:rsid w:val="007707EA"/>
    <w:rsid w:val="00772C73"/>
    <w:rsid w:val="00774B8E"/>
    <w:rsid w:val="007824B0"/>
    <w:rsid w:val="00785D7C"/>
    <w:rsid w:val="00786EB2"/>
    <w:rsid w:val="007A0D1C"/>
    <w:rsid w:val="007A6989"/>
    <w:rsid w:val="007B1859"/>
    <w:rsid w:val="007B7C5A"/>
    <w:rsid w:val="007C2724"/>
    <w:rsid w:val="007C3491"/>
    <w:rsid w:val="007D08B2"/>
    <w:rsid w:val="007D14B0"/>
    <w:rsid w:val="007D47B3"/>
    <w:rsid w:val="007E1555"/>
    <w:rsid w:val="007E2414"/>
    <w:rsid w:val="007E26C9"/>
    <w:rsid w:val="007E5DB4"/>
    <w:rsid w:val="007E5EC1"/>
    <w:rsid w:val="007F33B9"/>
    <w:rsid w:val="0080222B"/>
    <w:rsid w:val="0080464D"/>
    <w:rsid w:val="008062E6"/>
    <w:rsid w:val="00812B12"/>
    <w:rsid w:val="0081513C"/>
    <w:rsid w:val="008235CE"/>
    <w:rsid w:val="00824AFB"/>
    <w:rsid w:val="00831932"/>
    <w:rsid w:val="00833D3A"/>
    <w:rsid w:val="0084529D"/>
    <w:rsid w:val="00852DFF"/>
    <w:rsid w:val="00867423"/>
    <w:rsid w:val="008679BE"/>
    <w:rsid w:val="0087072F"/>
    <w:rsid w:val="00877747"/>
    <w:rsid w:val="008806F0"/>
    <w:rsid w:val="00881D58"/>
    <w:rsid w:val="00883BCC"/>
    <w:rsid w:val="00884B3F"/>
    <w:rsid w:val="0088611C"/>
    <w:rsid w:val="00897BEC"/>
    <w:rsid w:val="008A08E4"/>
    <w:rsid w:val="008B25CF"/>
    <w:rsid w:val="008B3C97"/>
    <w:rsid w:val="008B5408"/>
    <w:rsid w:val="008B7E48"/>
    <w:rsid w:val="008C29ED"/>
    <w:rsid w:val="008C6649"/>
    <w:rsid w:val="008C6CA8"/>
    <w:rsid w:val="008E1A01"/>
    <w:rsid w:val="008E4AEE"/>
    <w:rsid w:val="008E5133"/>
    <w:rsid w:val="008F75E1"/>
    <w:rsid w:val="008F7B4B"/>
    <w:rsid w:val="008F7C69"/>
    <w:rsid w:val="009000C1"/>
    <w:rsid w:val="00901BB8"/>
    <w:rsid w:val="00903D70"/>
    <w:rsid w:val="00904159"/>
    <w:rsid w:val="00904A02"/>
    <w:rsid w:val="00910D8B"/>
    <w:rsid w:val="009119AA"/>
    <w:rsid w:val="009211F4"/>
    <w:rsid w:val="009230AD"/>
    <w:rsid w:val="0092599B"/>
    <w:rsid w:val="00932168"/>
    <w:rsid w:val="0093308A"/>
    <w:rsid w:val="009337B0"/>
    <w:rsid w:val="00940B73"/>
    <w:rsid w:val="009461BD"/>
    <w:rsid w:val="00950126"/>
    <w:rsid w:val="00950685"/>
    <w:rsid w:val="0095371F"/>
    <w:rsid w:val="009615F5"/>
    <w:rsid w:val="00965C6B"/>
    <w:rsid w:val="009742CF"/>
    <w:rsid w:val="00977812"/>
    <w:rsid w:val="009840E7"/>
    <w:rsid w:val="0098661E"/>
    <w:rsid w:val="009A0FB4"/>
    <w:rsid w:val="009A5E26"/>
    <w:rsid w:val="009B7CCE"/>
    <w:rsid w:val="009C14A1"/>
    <w:rsid w:val="009C3D6D"/>
    <w:rsid w:val="009C56ED"/>
    <w:rsid w:val="009C5F31"/>
    <w:rsid w:val="009C6039"/>
    <w:rsid w:val="009D0501"/>
    <w:rsid w:val="009D18F9"/>
    <w:rsid w:val="009D5D98"/>
    <w:rsid w:val="009E3B5D"/>
    <w:rsid w:val="009E610C"/>
    <w:rsid w:val="009E67CB"/>
    <w:rsid w:val="009F2206"/>
    <w:rsid w:val="009F778E"/>
    <w:rsid w:val="00A00373"/>
    <w:rsid w:val="00A0408D"/>
    <w:rsid w:val="00A11A7D"/>
    <w:rsid w:val="00A21739"/>
    <w:rsid w:val="00A24451"/>
    <w:rsid w:val="00A3278F"/>
    <w:rsid w:val="00A37329"/>
    <w:rsid w:val="00A374D2"/>
    <w:rsid w:val="00A42267"/>
    <w:rsid w:val="00A44C65"/>
    <w:rsid w:val="00A44FFB"/>
    <w:rsid w:val="00A53DE3"/>
    <w:rsid w:val="00A54732"/>
    <w:rsid w:val="00A55AED"/>
    <w:rsid w:val="00A60F54"/>
    <w:rsid w:val="00A66132"/>
    <w:rsid w:val="00A66EBD"/>
    <w:rsid w:val="00A67621"/>
    <w:rsid w:val="00A701CE"/>
    <w:rsid w:val="00A83D55"/>
    <w:rsid w:val="00A85B58"/>
    <w:rsid w:val="00A90B66"/>
    <w:rsid w:val="00A91EA9"/>
    <w:rsid w:val="00A92729"/>
    <w:rsid w:val="00A940E3"/>
    <w:rsid w:val="00A9776A"/>
    <w:rsid w:val="00AB0494"/>
    <w:rsid w:val="00AB4AE6"/>
    <w:rsid w:val="00AB5B3C"/>
    <w:rsid w:val="00AC01C1"/>
    <w:rsid w:val="00AC5B09"/>
    <w:rsid w:val="00AC6726"/>
    <w:rsid w:val="00AD1436"/>
    <w:rsid w:val="00AD1BC2"/>
    <w:rsid w:val="00AD67DC"/>
    <w:rsid w:val="00AD6B80"/>
    <w:rsid w:val="00AE0151"/>
    <w:rsid w:val="00AE0DFF"/>
    <w:rsid w:val="00AF27E7"/>
    <w:rsid w:val="00AF328E"/>
    <w:rsid w:val="00B00DAE"/>
    <w:rsid w:val="00B021A2"/>
    <w:rsid w:val="00B20BC5"/>
    <w:rsid w:val="00B220B7"/>
    <w:rsid w:val="00B27C95"/>
    <w:rsid w:val="00B31752"/>
    <w:rsid w:val="00B33BC7"/>
    <w:rsid w:val="00B33F34"/>
    <w:rsid w:val="00B40A9F"/>
    <w:rsid w:val="00B4111D"/>
    <w:rsid w:val="00B50594"/>
    <w:rsid w:val="00B540FC"/>
    <w:rsid w:val="00B54D63"/>
    <w:rsid w:val="00B56215"/>
    <w:rsid w:val="00B56E7F"/>
    <w:rsid w:val="00B57D72"/>
    <w:rsid w:val="00B60773"/>
    <w:rsid w:val="00B707EF"/>
    <w:rsid w:val="00B7421D"/>
    <w:rsid w:val="00B8078B"/>
    <w:rsid w:val="00B92D8B"/>
    <w:rsid w:val="00B95160"/>
    <w:rsid w:val="00B95BEC"/>
    <w:rsid w:val="00BA0388"/>
    <w:rsid w:val="00BA0EC0"/>
    <w:rsid w:val="00BA17F7"/>
    <w:rsid w:val="00BA213F"/>
    <w:rsid w:val="00BA2161"/>
    <w:rsid w:val="00BA2322"/>
    <w:rsid w:val="00BA2ABF"/>
    <w:rsid w:val="00BA674B"/>
    <w:rsid w:val="00BA7C58"/>
    <w:rsid w:val="00BB0213"/>
    <w:rsid w:val="00BB353A"/>
    <w:rsid w:val="00BB46F9"/>
    <w:rsid w:val="00BC2035"/>
    <w:rsid w:val="00BC2483"/>
    <w:rsid w:val="00BC467D"/>
    <w:rsid w:val="00BD3A24"/>
    <w:rsid w:val="00BD769D"/>
    <w:rsid w:val="00BE03B9"/>
    <w:rsid w:val="00BE1756"/>
    <w:rsid w:val="00BE2577"/>
    <w:rsid w:val="00BE5634"/>
    <w:rsid w:val="00BF502F"/>
    <w:rsid w:val="00BF5584"/>
    <w:rsid w:val="00C010AB"/>
    <w:rsid w:val="00C1785A"/>
    <w:rsid w:val="00C23FAD"/>
    <w:rsid w:val="00C33C32"/>
    <w:rsid w:val="00C370B4"/>
    <w:rsid w:val="00C44A31"/>
    <w:rsid w:val="00C47464"/>
    <w:rsid w:val="00C50D62"/>
    <w:rsid w:val="00C70E69"/>
    <w:rsid w:val="00C74A6A"/>
    <w:rsid w:val="00C74E64"/>
    <w:rsid w:val="00C75536"/>
    <w:rsid w:val="00C862B9"/>
    <w:rsid w:val="00C875E1"/>
    <w:rsid w:val="00C87927"/>
    <w:rsid w:val="00C87ED8"/>
    <w:rsid w:val="00C9298E"/>
    <w:rsid w:val="00C95E67"/>
    <w:rsid w:val="00C97180"/>
    <w:rsid w:val="00CA31D9"/>
    <w:rsid w:val="00CA4CFA"/>
    <w:rsid w:val="00CB28DE"/>
    <w:rsid w:val="00CC21D3"/>
    <w:rsid w:val="00CC467D"/>
    <w:rsid w:val="00CC79B2"/>
    <w:rsid w:val="00CD23FD"/>
    <w:rsid w:val="00CD4BF6"/>
    <w:rsid w:val="00CD6CB9"/>
    <w:rsid w:val="00CD7112"/>
    <w:rsid w:val="00CE2BD4"/>
    <w:rsid w:val="00CE3216"/>
    <w:rsid w:val="00CE3B6B"/>
    <w:rsid w:val="00CF1197"/>
    <w:rsid w:val="00CF3311"/>
    <w:rsid w:val="00CF3941"/>
    <w:rsid w:val="00CF6A2C"/>
    <w:rsid w:val="00D10336"/>
    <w:rsid w:val="00D12E34"/>
    <w:rsid w:val="00D1569B"/>
    <w:rsid w:val="00D233F8"/>
    <w:rsid w:val="00D2498E"/>
    <w:rsid w:val="00D24EC1"/>
    <w:rsid w:val="00D306DC"/>
    <w:rsid w:val="00D32D8B"/>
    <w:rsid w:val="00D35AE0"/>
    <w:rsid w:val="00D41B82"/>
    <w:rsid w:val="00D43C55"/>
    <w:rsid w:val="00D4473B"/>
    <w:rsid w:val="00D4481B"/>
    <w:rsid w:val="00D511BE"/>
    <w:rsid w:val="00D518EE"/>
    <w:rsid w:val="00D524A5"/>
    <w:rsid w:val="00D5678D"/>
    <w:rsid w:val="00D64BBB"/>
    <w:rsid w:val="00D7226A"/>
    <w:rsid w:val="00D7320E"/>
    <w:rsid w:val="00D73947"/>
    <w:rsid w:val="00D74BE2"/>
    <w:rsid w:val="00D753BB"/>
    <w:rsid w:val="00D8272B"/>
    <w:rsid w:val="00D8552A"/>
    <w:rsid w:val="00D90CF2"/>
    <w:rsid w:val="00D91049"/>
    <w:rsid w:val="00D9112C"/>
    <w:rsid w:val="00D915F7"/>
    <w:rsid w:val="00D97583"/>
    <w:rsid w:val="00DA3C45"/>
    <w:rsid w:val="00DA5736"/>
    <w:rsid w:val="00DA78CC"/>
    <w:rsid w:val="00DB206E"/>
    <w:rsid w:val="00DC0ACC"/>
    <w:rsid w:val="00DC1644"/>
    <w:rsid w:val="00DC1697"/>
    <w:rsid w:val="00DC1DCB"/>
    <w:rsid w:val="00DC34A7"/>
    <w:rsid w:val="00DD354B"/>
    <w:rsid w:val="00DD35A6"/>
    <w:rsid w:val="00DE35AE"/>
    <w:rsid w:val="00DE6431"/>
    <w:rsid w:val="00DE7B0D"/>
    <w:rsid w:val="00E015F2"/>
    <w:rsid w:val="00E12474"/>
    <w:rsid w:val="00E1357D"/>
    <w:rsid w:val="00E1363C"/>
    <w:rsid w:val="00E1538B"/>
    <w:rsid w:val="00E156D4"/>
    <w:rsid w:val="00E20B56"/>
    <w:rsid w:val="00E2198B"/>
    <w:rsid w:val="00E22BC4"/>
    <w:rsid w:val="00E22C31"/>
    <w:rsid w:val="00E263F3"/>
    <w:rsid w:val="00E41B5A"/>
    <w:rsid w:val="00E4397F"/>
    <w:rsid w:val="00E513B2"/>
    <w:rsid w:val="00E5429B"/>
    <w:rsid w:val="00E60353"/>
    <w:rsid w:val="00E63C1C"/>
    <w:rsid w:val="00E6494E"/>
    <w:rsid w:val="00E76C79"/>
    <w:rsid w:val="00E77475"/>
    <w:rsid w:val="00E77B06"/>
    <w:rsid w:val="00E8555E"/>
    <w:rsid w:val="00E8671F"/>
    <w:rsid w:val="00E92987"/>
    <w:rsid w:val="00EA6E96"/>
    <w:rsid w:val="00EB35F9"/>
    <w:rsid w:val="00EB38B7"/>
    <w:rsid w:val="00EC1B0C"/>
    <w:rsid w:val="00EC4FC6"/>
    <w:rsid w:val="00EC737E"/>
    <w:rsid w:val="00ED18C9"/>
    <w:rsid w:val="00ED4BCC"/>
    <w:rsid w:val="00ED6F94"/>
    <w:rsid w:val="00EE483C"/>
    <w:rsid w:val="00EE70FB"/>
    <w:rsid w:val="00EF2BD1"/>
    <w:rsid w:val="00EF50D2"/>
    <w:rsid w:val="00EF74BA"/>
    <w:rsid w:val="00F02393"/>
    <w:rsid w:val="00F17EE1"/>
    <w:rsid w:val="00F24C89"/>
    <w:rsid w:val="00F25368"/>
    <w:rsid w:val="00F26F30"/>
    <w:rsid w:val="00F3387B"/>
    <w:rsid w:val="00F35831"/>
    <w:rsid w:val="00F42A69"/>
    <w:rsid w:val="00F438B9"/>
    <w:rsid w:val="00F46E33"/>
    <w:rsid w:val="00F50A34"/>
    <w:rsid w:val="00F54423"/>
    <w:rsid w:val="00F61C4E"/>
    <w:rsid w:val="00F66F87"/>
    <w:rsid w:val="00F6793E"/>
    <w:rsid w:val="00F71990"/>
    <w:rsid w:val="00F75EB6"/>
    <w:rsid w:val="00F855E8"/>
    <w:rsid w:val="00F9423F"/>
    <w:rsid w:val="00F96C9F"/>
    <w:rsid w:val="00F97A6F"/>
    <w:rsid w:val="00FA2576"/>
    <w:rsid w:val="00FA461E"/>
    <w:rsid w:val="00FA47C0"/>
    <w:rsid w:val="00FA7B22"/>
    <w:rsid w:val="00FB295A"/>
    <w:rsid w:val="00FB5E86"/>
    <w:rsid w:val="00FB6680"/>
    <w:rsid w:val="00FC7409"/>
    <w:rsid w:val="00FD2A1F"/>
    <w:rsid w:val="00FE054E"/>
    <w:rsid w:val="00FE15B4"/>
    <w:rsid w:val="00FE2460"/>
    <w:rsid w:val="00FE2AEE"/>
    <w:rsid w:val="00FF27EC"/>
    <w:rsid w:val="00FF35A5"/>
    <w:rsid w:val="00FF7043"/>
    <w:rsid w:val="01065EDC"/>
    <w:rsid w:val="02F4D59D"/>
    <w:rsid w:val="050F0B52"/>
    <w:rsid w:val="099EBD3B"/>
    <w:rsid w:val="0B40CC29"/>
    <w:rsid w:val="0B5700AF"/>
    <w:rsid w:val="0D4447B9"/>
    <w:rsid w:val="0DBFDDAD"/>
    <w:rsid w:val="0E4244D8"/>
    <w:rsid w:val="0F5BE3B1"/>
    <w:rsid w:val="1038750E"/>
    <w:rsid w:val="115E8956"/>
    <w:rsid w:val="124B5E4D"/>
    <w:rsid w:val="1297C177"/>
    <w:rsid w:val="129BB3D6"/>
    <w:rsid w:val="13C9EEF2"/>
    <w:rsid w:val="15E4A983"/>
    <w:rsid w:val="16EBD5DE"/>
    <w:rsid w:val="18293831"/>
    <w:rsid w:val="18B4BA83"/>
    <w:rsid w:val="1A0C04F4"/>
    <w:rsid w:val="1A3986CA"/>
    <w:rsid w:val="1B712185"/>
    <w:rsid w:val="1CEC268A"/>
    <w:rsid w:val="1DBBFC78"/>
    <w:rsid w:val="1EE6868B"/>
    <w:rsid w:val="1F445232"/>
    <w:rsid w:val="1F8C87BA"/>
    <w:rsid w:val="20B2A904"/>
    <w:rsid w:val="21A132DD"/>
    <w:rsid w:val="21D63702"/>
    <w:rsid w:val="2261C3D7"/>
    <w:rsid w:val="22DA0545"/>
    <w:rsid w:val="23D5E69D"/>
    <w:rsid w:val="258ADAC3"/>
    <w:rsid w:val="299D2195"/>
    <w:rsid w:val="2B3118D0"/>
    <w:rsid w:val="2F52DDBE"/>
    <w:rsid w:val="30FD97CC"/>
    <w:rsid w:val="31420744"/>
    <w:rsid w:val="33AEC843"/>
    <w:rsid w:val="3A0A71BC"/>
    <w:rsid w:val="3A406443"/>
    <w:rsid w:val="3BAE7B0D"/>
    <w:rsid w:val="3C487565"/>
    <w:rsid w:val="3C54689B"/>
    <w:rsid w:val="3FFFCE80"/>
    <w:rsid w:val="407C0732"/>
    <w:rsid w:val="411F01C6"/>
    <w:rsid w:val="43364D94"/>
    <w:rsid w:val="465D79C3"/>
    <w:rsid w:val="4754C9DA"/>
    <w:rsid w:val="499AE038"/>
    <w:rsid w:val="49E0609E"/>
    <w:rsid w:val="49E7A72F"/>
    <w:rsid w:val="4C2756B0"/>
    <w:rsid w:val="4C641377"/>
    <w:rsid w:val="4CE017DD"/>
    <w:rsid w:val="4D85DBB8"/>
    <w:rsid w:val="4F4E3003"/>
    <w:rsid w:val="4FE957F6"/>
    <w:rsid w:val="5007884C"/>
    <w:rsid w:val="507E466A"/>
    <w:rsid w:val="5155E3F3"/>
    <w:rsid w:val="517E21FC"/>
    <w:rsid w:val="52A94168"/>
    <w:rsid w:val="53CD0B1C"/>
    <w:rsid w:val="55F1FFAB"/>
    <w:rsid w:val="5920D45E"/>
    <w:rsid w:val="59B90AAD"/>
    <w:rsid w:val="5B8DDBA0"/>
    <w:rsid w:val="5E77D6FB"/>
    <w:rsid w:val="5FDCC009"/>
    <w:rsid w:val="60272A42"/>
    <w:rsid w:val="605B1694"/>
    <w:rsid w:val="63477371"/>
    <w:rsid w:val="64C7011A"/>
    <w:rsid w:val="64F3646E"/>
    <w:rsid w:val="669FACB5"/>
    <w:rsid w:val="67DE48AE"/>
    <w:rsid w:val="6B6363C6"/>
    <w:rsid w:val="6D0B7C32"/>
    <w:rsid w:val="6EBD965B"/>
    <w:rsid w:val="6F255682"/>
    <w:rsid w:val="74C80CA8"/>
    <w:rsid w:val="78F7DC9E"/>
    <w:rsid w:val="7A5AFB25"/>
    <w:rsid w:val="7A619A14"/>
    <w:rsid w:val="7C1BA111"/>
    <w:rsid w:val="7DC24DD9"/>
    <w:rsid w:val="7EB9BF98"/>
    <w:rsid w:val="7F42B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2d2d2,#cdcdcd,#c8c8c8"/>
    </o:shapedefaults>
    <o:shapelayout v:ext="edit">
      <o:idmap v:ext="edit" data="2"/>
    </o:shapelayout>
  </w:shapeDefaults>
  <w:decimalSymbol w:val="."/>
  <w:listSeparator w:val=","/>
  <w14:docId w14:val="24C57FEA"/>
  <w15:chartTrackingRefBased/>
  <w15:docId w15:val="{488CA442-65A8-4B40-A78B-C95550BBC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caption" w:uiPriority="35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26F0"/>
  </w:style>
  <w:style w:type="paragraph" w:styleId="Heading1">
    <w:name w:val="heading 1"/>
    <w:basedOn w:val="Normal"/>
    <w:next w:val="Normal"/>
    <w:link w:val="Heading1Char"/>
    <w:uiPriority w:val="9"/>
    <w:qFormat/>
    <w:rsid w:val="003D5CD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CD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CD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5CD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CD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5CD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D5CDF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D5CD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D5CD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BodyText"/>
    <w:pPr>
      <w:keepNext/>
      <w:keepLines/>
      <w:spacing w:before="140" w:line="220" w:lineRule="atLeast"/>
    </w:pPr>
    <w:rPr>
      <w:rFonts w:ascii="Arial" w:hAnsi="Arial"/>
      <w:spacing w:val="-4"/>
      <w:kern w:val="28"/>
    </w:rPr>
  </w:style>
  <w:style w:type="paragraph" w:styleId="BodyText">
    <w:name w:val="Body Text"/>
    <w:basedOn w:val="Normal"/>
    <w:pPr>
      <w:spacing w:after="220" w:line="220" w:lineRule="atLeast"/>
    </w:pPr>
  </w:style>
  <w:style w:type="paragraph" w:customStyle="1" w:styleId="FootnoteBase">
    <w:name w:val="Footnote Base"/>
    <w:basedOn w:val="Normal"/>
    <w:pPr>
      <w:keepLines/>
      <w:spacing w:line="220" w:lineRule="atLeast"/>
    </w:pPr>
    <w:rPr>
      <w:sz w:val="18"/>
    </w:rPr>
  </w:style>
  <w:style w:type="paragraph" w:customStyle="1" w:styleId="BlockQuotation">
    <w:name w:val="Block Quotation"/>
    <w:basedOn w:val="BodyText"/>
    <w:pPr>
      <w:keepLines/>
      <w:pBdr>
        <w:left w:val="single" w:sz="36" w:space="3" w:color="808080"/>
        <w:bottom w:val="single" w:sz="48" w:space="3" w:color="FFFFFF"/>
      </w:pBdr>
      <w:spacing w:after="60"/>
      <w:ind w:left="1440" w:right="720"/>
    </w:pPr>
    <w:rPr>
      <w:i/>
    </w:r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basedOn w:val="Normal"/>
    <w:next w:val="Normal"/>
    <w:uiPriority w:val="35"/>
    <w:unhideWhenUsed/>
    <w:qFormat/>
    <w:rsid w:val="003D5CDF"/>
    <w:pPr>
      <w:spacing w:line="240" w:lineRule="auto"/>
    </w:pPr>
    <w:rPr>
      <w:b/>
      <w:bCs/>
      <w:smallCaps/>
      <w:color w:val="595959" w:themeColor="text1" w:themeTint="A6"/>
    </w:rPr>
  </w:style>
  <w:style w:type="paragraph" w:customStyle="1" w:styleId="Picture">
    <w:name w:val="Picture"/>
    <w:basedOn w:val="Normal"/>
    <w:next w:val="Caption"/>
    <w:pPr>
      <w:keepNext/>
    </w:pPr>
  </w:style>
  <w:style w:type="paragraph" w:customStyle="1" w:styleId="DocumentLabel">
    <w:name w:val="Document Label"/>
    <w:basedOn w:val="HeadingBase"/>
    <w:next w:val="BodyText"/>
    <w:pPr>
      <w:spacing w:before="160"/>
    </w:pPr>
    <w:rPr>
      <w:rFonts w:ascii="Times New Roman" w:hAnsi="Times New Roman"/>
      <w:spacing w:val="-30"/>
      <w:sz w:val="60"/>
    </w:rPr>
  </w:style>
  <w:style w:type="character" w:styleId="EndnoteReference">
    <w:name w:val="endnote reference"/>
    <w:semiHidden/>
    <w:rPr>
      <w:b/>
      <w:vertAlign w:val="superscript"/>
    </w:rPr>
  </w:style>
  <w:style w:type="paragraph" w:styleId="EndnoteText">
    <w:name w:val="endnote text"/>
    <w:basedOn w:val="FootnoteBase"/>
    <w:semiHidden/>
  </w:style>
  <w:style w:type="paragraph" w:styleId="Footer">
    <w:name w:val="footer"/>
    <w:basedOn w:val="HeaderBase"/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  <w:rPr>
      <w:rFonts w:ascii="Arial" w:hAnsi="Arial"/>
      <w:spacing w:val="-4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</w:style>
  <w:style w:type="paragraph" w:styleId="Header">
    <w:name w:val="header"/>
    <w:basedOn w:val="HeaderBase"/>
  </w:style>
  <w:style w:type="paragraph" w:styleId="Index1">
    <w:name w:val="index 1"/>
    <w:basedOn w:val="IndexBase"/>
    <w:semiHidden/>
    <w:pPr>
      <w:tabs>
        <w:tab w:val="right" w:pos="4080"/>
      </w:tabs>
      <w:ind w:hanging="360"/>
    </w:pPr>
  </w:style>
  <w:style w:type="paragraph" w:customStyle="1" w:styleId="IndexBase">
    <w:name w:val="Index Base"/>
    <w:basedOn w:val="Normal"/>
    <w:pPr>
      <w:spacing w:line="220" w:lineRule="atLeast"/>
      <w:ind w:left="360"/>
    </w:pPr>
  </w:style>
  <w:style w:type="paragraph" w:styleId="Index2">
    <w:name w:val="index 2"/>
    <w:basedOn w:val="IndexBase"/>
    <w:semiHidden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pPr>
      <w:tabs>
        <w:tab w:val="right" w:pos="4080"/>
      </w:tabs>
      <w:ind w:left="720" w:hanging="360"/>
    </w:pPr>
  </w:style>
  <w:style w:type="paragraph" w:styleId="IndexHeading">
    <w:name w:val="index heading"/>
    <w:basedOn w:val="HeadingBase"/>
    <w:next w:val="Index1"/>
    <w:semiHidden/>
    <w:pPr>
      <w:keepLines w:val="0"/>
      <w:spacing w:before="440"/>
    </w:pPr>
    <w:rPr>
      <w:b/>
      <w:caps/>
      <w:spacing w:val="0"/>
      <w:kern w:val="0"/>
      <w:sz w:val="24"/>
    </w:rPr>
  </w:style>
  <w:style w:type="paragraph" w:customStyle="1" w:styleId="SectionHeading">
    <w:name w:val="Section Heading"/>
    <w:basedOn w:val="Heading1"/>
  </w:style>
  <w:style w:type="character" w:customStyle="1" w:styleId="Lead-inEmphasis">
    <w:name w:val="Lead-in Emphasis"/>
    <w:rPr>
      <w:rFonts w:ascii="Arial" w:hAnsi="Arial"/>
      <w:b/>
      <w:spacing w:val="-4"/>
    </w:rPr>
  </w:style>
  <w:style w:type="character" w:styleId="LineNumber">
    <w:name w:val="line number"/>
    <w:rPr>
      <w:sz w:val="18"/>
    </w:rPr>
  </w:style>
  <w:style w:type="paragraph" w:styleId="List">
    <w:name w:val="List"/>
    <w:basedOn w:val="BodyText"/>
    <w:pPr>
      <w:ind w:left="1440" w:hanging="360"/>
    </w:pPr>
  </w:style>
  <w:style w:type="paragraph" w:styleId="ListBullet">
    <w:name w:val="List Bullet"/>
    <w:basedOn w:val="List"/>
    <w:pPr>
      <w:numPr>
        <w:numId w:val="1"/>
      </w:numPr>
      <w:ind w:right="720"/>
    </w:pPr>
  </w:style>
  <w:style w:type="paragraph" w:styleId="ListNumber">
    <w:name w:val="List Number"/>
    <w:basedOn w:val="List"/>
    <w:pPr>
      <w:ind w:left="1800" w:right="720"/>
    </w:pPr>
  </w:style>
  <w:style w:type="paragraph" w:styleId="MacroText">
    <w:name w:val="macro"/>
    <w:basedOn w:val="Normal"/>
    <w:semiHidden/>
    <w:rPr>
      <w:rFonts w:ascii="Courier New" w:hAnsi="Courier New"/>
    </w:r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SubtitleCover">
    <w:name w:val="Subtitle Cover"/>
    <w:basedOn w:val="TitleCover"/>
    <w:next w:val="BodyText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paragraph" w:customStyle="1" w:styleId="TitleCover">
    <w:name w:val="Title Cover"/>
    <w:basedOn w:val="HeadingBase"/>
    <w:next w:val="SubtitleCover"/>
    <w:pPr>
      <w:spacing w:before="1800" w:line="240" w:lineRule="atLeast"/>
    </w:pPr>
    <w:rPr>
      <w:b/>
      <w:spacing w:val="-48"/>
      <w:sz w:val="72"/>
    </w:rPr>
  </w:style>
  <w:style w:type="character" w:customStyle="1" w:styleId="Superscript">
    <w:name w:val="Superscript"/>
    <w:rPr>
      <w:b/>
      <w:vertAlign w:val="superscript"/>
    </w:rPr>
  </w:style>
  <w:style w:type="paragraph" w:customStyle="1" w:styleId="TOCBase">
    <w:name w:val="TOC Base"/>
    <w:basedOn w:val="Normal"/>
    <w:pPr>
      <w:tabs>
        <w:tab w:val="right" w:leader="dot" w:pos="6480"/>
      </w:tabs>
      <w:spacing w:after="220" w:line="220" w:lineRule="atLeast"/>
    </w:pPr>
    <w:rPr>
      <w:rFonts w:ascii="Arial" w:hAnsi="Arial"/>
    </w:rPr>
  </w:style>
  <w:style w:type="paragraph" w:styleId="TableofFigures">
    <w:name w:val="table of figures"/>
    <w:basedOn w:val="TOCBase"/>
    <w:semiHidden/>
    <w:pPr>
      <w:ind w:left="1440" w:hanging="360"/>
    </w:pPr>
  </w:style>
  <w:style w:type="paragraph" w:styleId="TOC1">
    <w:name w:val="toc 1"/>
    <w:basedOn w:val="TOCBase"/>
    <w:uiPriority w:val="39"/>
    <w:rPr>
      <w:b/>
      <w:spacing w:val="-4"/>
    </w:rPr>
  </w:style>
  <w:style w:type="paragraph" w:styleId="TOC2">
    <w:name w:val="toc 2"/>
    <w:basedOn w:val="TOCBase"/>
    <w:semiHidden/>
  </w:style>
  <w:style w:type="paragraph" w:styleId="TOC3">
    <w:name w:val="toc 3"/>
    <w:basedOn w:val="TOCBase"/>
    <w:semiHidden/>
  </w:style>
  <w:style w:type="paragraph" w:styleId="TOC4">
    <w:name w:val="toc 4"/>
    <w:basedOn w:val="TOCBase"/>
    <w:semiHidden/>
  </w:style>
  <w:style w:type="paragraph" w:styleId="TOC5">
    <w:name w:val="toc 5"/>
    <w:basedOn w:val="TOCBase"/>
    <w:semiHidden/>
  </w:style>
  <w:style w:type="paragraph" w:customStyle="1" w:styleId="SectionLabel">
    <w:name w:val="Section Label"/>
    <w:basedOn w:val="HeadingBase"/>
    <w:next w:val="BodyText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FooterFirst">
    <w:name w:val="Footer First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Even">
    <w:name w:val="Footer Even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HeaderFirst">
    <w:name w:val="Header First"/>
    <w:basedOn w:val="Header"/>
  </w:style>
  <w:style w:type="paragraph" w:customStyle="1" w:styleId="HeaderEven">
    <w:name w:val="Header Even"/>
    <w:basedOn w:val="Header"/>
  </w:style>
  <w:style w:type="paragraph" w:customStyle="1" w:styleId="HeaderOdd">
    <w:name w:val="Header Odd"/>
    <w:basedOn w:val="Header"/>
  </w:style>
  <w:style w:type="paragraph" w:customStyle="1" w:styleId="ChapterLabel">
    <w:name w:val="Chapter Label"/>
    <w:basedOn w:val="HeadingBase"/>
    <w:next w:val="ChapterTitle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ChapterSubtitle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pPr>
      <w:spacing w:before="0" w:line="400" w:lineRule="atLeast"/>
    </w:pPr>
    <w:rPr>
      <w:i/>
      <w:spacing w:val="-14"/>
      <w:sz w:val="34"/>
    </w:rPr>
  </w:style>
  <w:style w:type="paragraph" w:styleId="BodyTextIndent">
    <w:name w:val="Body Text Indent"/>
    <w:basedOn w:val="BodyText"/>
    <w:pPr>
      <w:ind w:left="1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3D5CDF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D5CD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ListNumber5">
    <w:name w:val="List Number 5"/>
    <w:basedOn w:val="ListNumber"/>
    <w:pPr>
      <w:ind w:left="3240"/>
    </w:pPr>
  </w:style>
  <w:style w:type="paragraph" w:styleId="ListNumber4">
    <w:name w:val="List Number 4"/>
    <w:basedOn w:val="ListNumber"/>
    <w:pPr>
      <w:ind w:left="2880"/>
    </w:pPr>
  </w:style>
  <w:style w:type="paragraph" w:styleId="ListNumber3">
    <w:name w:val="List Number 3"/>
    <w:basedOn w:val="ListNumber"/>
    <w:pPr>
      <w:ind w:left="2520"/>
    </w:pPr>
  </w:style>
  <w:style w:type="paragraph" w:styleId="ListBullet5">
    <w:name w:val="List Bullet 5"/>
    <w:basedOn w:val="ListBullet"/>
    <w:pPr>
      <w:ind w:left="3240"/>
    </w:pPr>
  </w:style>
  <w:style w:type="paragraph" w:styleId="ListBullet4">
    <w:name w:val="List Bullet 4"/>
    <w:basedOn w:val="ListBullet"/>
    <w:pPr>
      <w:ind w:left="2880"/>
    </w:pPr>
  </w:style>
  <w:style w:type="paragraph" w:styleId="ListBullet3">
    <w:name w:val="List Bullet 3"/>
    <w:basedOn w:val="ListBullet"/>
    <w:pPr>
      <w:ind w:left="2520"/>
    </w:pPr>
  </w:style>
  <w:style w:type="paragraph" w:styleId="ListBullet2">
    <w:name w:val="List Bullet 2"/>
    <w:basedOn w:val="ListBullet"/>
    <w:pPr>
      <w:ind w:left="2160"/>
    </w:pPr>
  </w:style>
  <w:style w:type="paragraph" w:styleId="List5">
    <w:name w:val="List 5"/>
    <w:basedOn w:val="List"/>
    <w:pPr>
      <w:ind w:left="2880"/>
    </w:pPr>
  </w:style>
  <w:style w:type="paragraph" w:styleId="List4">
    <w:name w:val="List 4"/>
    <w:basedOn w:val="List"/>
    <w:pPr>
      <w:ind w:left="2520"/>
    </w:pPr>
  </w:style>
  <w:style w:type="paragraph" w:styleId="List3">
    <w:name w:val="List 3"/>
    <w:basedOn w:val="List"/>
    <w:pPr>
      <w:ind w:left="2160"/>
    </w:pPr>
  </w:style>
  <w:style w:type="paragraph" w:styleId="List2">
    <w:name w:val="List 2"/>
    <w:basedOn w:val="List"/>
    <w:pPr>
      <w:ind w:left="1800"/>
    </w:pPr>
  </w:style>
  <w:style w:type="character" w:styleId="Emphasis">
    <w:name w:val="Emphasis"/>
    <w:basedOn w:val="DefaultParagraphFont"/>
    <w:uiPriority w:val="20"/>
    <w:qFormat/>
    <w:rsid w:val="003D5CDF"/>
    <w:rPr>
      <w:i/>
      <w:iCs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FootnoteBase"/>
    <w:semiHidden/>
  </w:style>
  <w:style w:type="paragraph" w:styleId="ListNumber2">
    <w:name w:val="List Number 2"/>
    <w:basedOn w:val="ListNumber"/>
    <w:pPr>
      <w:ind w:left="2160"/>
    </w:pPr>
  </w:style>
  <w:style w:type="paragraph" w:styleId="ListContinue">
    <w:name w:val="List Continue"/>
    <w:basedOn w:val="List"/>
    <w:pPr>
      <w:ind w:left="1800" w:firstLine="0"/>
    </w:pPr>
  </w:style>
  <w:style w:type="paragraph" w:styleId="ListContinue2">
    <w:name w:val="List Continue 2"/>
    <w:basedOn w:val="ListContinue"/>
    <w:pPr>
      <w:ind w:left="2160"/>
    </w:pPr>
  </w:style>
  <w:style w:type="paragraph" w:styleId="ListContinue3">
    <w:name w:val="List Continue 3"/>
    <w:basedOn w:val="ListContinue"/>
    <w:pPr>
      <w:ind w:left="2520"/>
    </w:pPr>
  </w:style>
  <w:style w:type="paragraph" w:styleId="ListContinue4">
    <w:name w:val="List Continue 4"/>
    <w:basedOn w:val="ListContinue"/>
    <w:pPr>
      <w:ind w:left="2880"/>
    </w:pPr>
  </w:style>
  <w:style w:type="paragraph" w:styleId="ListContinue5">
    <w:name w:val="List Continue 5"/>
    <w:basedOn w:val="ListContinue"/>
    <w:pPr>
      <w:ind w:left="3240"/>
    </w:pPr>
  </w:style>
  <w:style w:type="paragraph" w:styleId="NormalIndent">
    <w:name w:val="Normal Indent"/>
    <w:basedOn w:val="Normal"/>
    <w:pPr>
      <w:ind w:left="1440"/>
    </w:pPr>
  </w:style>
  <w:style w:type="paragraph" w:customStyle="1" w:styleId="ReturnAddress">
    <w:name w:val="Return Address"/>
    <w:basedOn w:val="Normal"/>
    <w:pPr>
      <w:keepLines/>
      <w:framePr w:w="2160" w:h="1195" w:wrap="notBeside" w:vAnchor="page" w:hAnchor="margin" w:xAlign="right" w:y="678" w:anchorLock="1"/>
      <w:spacing w:line="220" w:lineRule="atLeast"/>
    </w:pPr>
    <w:rPr>
      <w:sz w:val="16"/>
    </w:rPr>
  </w:style>
  <w:style w:type="character" w:customStyle="1" w:styleId="Slogan">
    <w:name w:val="Slogan"/>
    <w:rPr>
      <w:i/>
      <w:spacing w:val="-6"/>
      <w:sz w:val="24"/>
    </w:rPr>
  </w:style>
  <w:style w:type="paragraph" w:customStyle="1" w:styleId="CompanyName">
    <w:name w:val="Company Name"/>
    <w:basedOn w:val="DocumentLabel"/>
    <w:pPr>
      <w:spacing w:before="0"/>
    </w:pPr>
  </w:style>
  <w:style w:type="paragraph" w:customStyle="1" w:styleId="PartLabel">
    <w:name w:val="Part Label"/>
    <w:basedOn w:val="HeadingBase"/>
    <w:next w:val="Normal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pPr>
      <w:keepNext/>
      <w:keepLines/>
      <w:spacing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TableofAuthorities">
    <w:name w:val="table of authorities"/>
    <w:basedOn w:val="Normal"/>
    <w:semiHidden/>
    <w:pPr>
      <w:tabs>
        <w:tab w:val="right" w:leader="dot" w:pos="7560"/>
      </w:tabs>
      <w:ind w:lef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MessageHeader">
    <w:name w:val="Message Header"/>
    <w:basedOn w:val="BodyText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</w:r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5CDF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D5CD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D5CDF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5CDF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3D5CDF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rsid w:val="003D5CD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3D5CD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3D5CD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D5CD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D5CD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3D5CD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3D5CDF"/>
    <w:rPr>
      <w:b/>
      <w:bCs/>
    </w:rPr>
  </w:style>
  <w:style w:type="paragraph" w:styleId="NoSpacing">
    <w:name w:val="No Spacing"/>
    <w:link w:val="NoSpacingChar"/>
    <w:uiPriority w:val="1"/>
    <w:qFormat/>
    <w:rsid w:val="003D5C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D5CDF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3D5CDF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CDF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CDF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D5CD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D5CD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D5CD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D5CDF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3D5CDF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unhideWhenUsed/>
    <w:qFormat/>
    <w:rsid w:val="003D5CDF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765EA"/>
  </w:style>
  <w:style w:type="paragraph" w:styleId="ListParagraph">
    <w:name w:val="List Paragraph"/>
    <w:basedOn w:val="Normal"/>
    <w:uiPriority w:val="34"/>
    <w:qFormat/>
    <w:rsid w:val="00E513B2"/>
    <w:pPr>
      <w:ind w:left="720"/>
      <w:contextualSpacing/>
    </w:pPr>
  </w:style>
  <w:style w:type="table" w:styleId="TableGrid">
    <w:name w:val="Table Grid"/>
    <w:basedOn w:val="TableNormal"/>
    <w:uiPriority w:val="59"/>
    <w:rsid w:val="0038744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67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cuon24/The_Nocturnal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github.com/Mcuon24/The_Nocturnal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Mcuon24/The_Nocturnals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Contemporary%20Re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Contemporary Report.dot</Template>
  <TotalTime>2</TotalTime>
  <Pages>6</Pages>
  <Words>802</Words>
  <Characters>4171</Characters>
  <Application>Microsoft Office Word</Application>
  <DocSecurity>0</DocSecurity>
  <Lines>90</Lines>
  <Paragraphs>74</Paragraphs>
  <ScaleCrop>false</ScaleCrop>
  <Company>Miguel cuon, Damon Corso, Michael dodd</Company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Dreamscape System Requirements Document</dc:title>
  <dc:subject>DRAFT</dc:subject>
  <dc:creator>nocturnals</dc:creator>
  <cp:keywords/>
  <cp:lastModifiedBy>Miguel Cuon</cp:lastModifiedBy>
  <cp:revision>2</cp:revision>
  <cp:lastPrinted>1900-01-01T08:00:00Z</cp:lastPrinted>
  <dcterms:created xsi:type="dcterms:W3CDTF">2026-05-07T00:39:00Z</dcterms:created>
  <dcterms:modified xsi:type="dcterms:W3CDTF">2026-05-07T00:39:00Z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2000102700</vt:i4>
  </property>
  <property fmtid="{D5CDD505-2E9C-101B-9397-08002B2CF9AE}" pid="4" name="LCID">
    <vt:i4>1033</vt:i4>
  </property>
</Properties>
</file>